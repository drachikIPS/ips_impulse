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039B" w14:textId="4197FC8D" w:rsidR="00524DEC" w:rsidRDefault="003A5E2A" w:rsidP="00240DBC">
      <w:pPr>
        <w:pStyle w:val="NoSpacing"/>
      </w:pPr>
      <w:r>
        <w:t xml:space="preserve">To </w:t>
      </w:r>
      <w:r w:rsidR="00EC7299">
        <w:t>Group-IPS HR department</w:t>
      </w:r>
      <w:r w:rsidR="00D108F4">
        <w:tab/>
      </w:r>
      <w:r w:rsidR="00D108F4">
        <w:tab/>
      </w:r>
      <w:r w:rsidR="00D108F4">
        <w:tab/>
      </w:r>
      <w:r w:rsidR="00D108F4">
        <w:tab/>
      </w:r>
      <w:r w:rsidR="00D108F4">
        <w:tab/>
      </w:r>
      <w:r w:rsidR="00D108F4">
        <w:tab/>
      </w:r>
      <w:r w:rsidR="001A5B28">
        <w:t xml:space="preserve">                             </w:t>
      </w:r>
      <w:r w:rsidR="001A5B28">
        <w:rPr>
          <w:i/>
          <w:iCs/>
          <w:color w:val="BFBFBF" w:themeColor="background1" w:themeShade="BF"/>
        </w:rPr>
        <w:t>Grenoble</w:t>
      </w:r>
      <w:r w:rsidR="00D108F4" w:rsidRPr="001A5B28">
        <w:rPr>
          <w:color w:val="A6A6A6" w:themeColor="background1" w:themeShade="A6"/>
        </w:rPr>
        <w:t xml:space="preserve">, </w:t>
      </w:r>
      <w:r w:rsidR="001A5B28">
        <w:rPr>
          <w:i/>
          <w:iCs/>
          <w:color w:val="BFBFBF" w:themeColor="background1" w:themeShade="BF"/>
        </w:rPr>
        <w:t>31/03/2026</w:t>
      </w:r>
    </w:p>
    <w:p w14:paraId="63D43A97" w14:textId="77777777" w:rsidR="00240DBC" w:rsidRDefault="00240DBC" w:rsidP="001A5B28">
      <w:pPr>
        <w:pStyle w:val="NoSpacing"/>
        <w:jc w:val="lowKashida"/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68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7483"/>
      </w:tblGrid>
      <w:tr w:rsidR="00524DEC" w14:paraId="30BDC296" w14:textId="77777777" w:rsidTr="001A5B28">
        <w:tc>
          <w:tcPr>
            <w:tcW w:w="2438" w:type="dxa"/>
          </w:tcPr>
          <w:p w14:paraId="15D64B72" w14:textId="48C9A1CD" w:rsidR="00524DEC" w:rsidRDefault="001A5B28" w:rsidP="001A5B28">
            <w:pPr>
              <w:spacing w:after="0"/>
              <w:contextualSpacing/>
              <w:jc w:val="lowKashida"/>
            </w:pPr>
            <w:r>
              <w:t xml:space="preserve"> </w:t>
            </w:r>
            <w:r w:rsidR="00524DEC">
              <w:t xml:space="preserve">Your </w:t>
            </w:r>
            <w:r w:rsidR="00EC7299">
              <w:t>Name</w:t>
            </w:r>
            <w:r w:rsidR="00524DEC">
              <w:t>:</w:t>
            </w:r>
            <w:r>
              <w:t xml:space="preserve"> Salma Gueblaoui</w:t>
            </w:r>
          </w:p>
        </w:tc>
        <w:tc>
          <w:tcPr>
            <w:tcW w:w="7483" w:type="dxa"/>
          </w:tcPr>
          <w:p w14:paraId="59190ABC" w14:textId="13EC74FF" w:rsidR="00524DEC" w:rsidRPr="00240DBC" w:rsidRDefault="00524DEC" w:rsidP="001A5B28">
            <w:pPr>
              <w:spacing w:after="0"/>
              <w:contextualSpacing/>
              <w:jc w:val="lowKashida"/>
              <w:rPr>
                <w:i/>
                <w:iCs/>
              </w:rPr>
            </w:pPr>
          </w:p>
        </w:tc>
      </w:tr>
      <w:tr w:rsidR="00524DEC" w14:paraId="3A507403" w14:textId="77777777" w:rsidTr="001A5B28">
        <w:tc>
          <w:tcPr>
            <w:tcW w:w="2438" w:type="dxa"/>
          </w:tcPr>
          <w:p w14:paraId="7ADECABB" w14:textId="401E5040" w:rsidR="00524DEC" w:rsidRDefault="00524DEC" w:rsidP="00524DEC">
            <w:pPr>
              <w:spacing w:after="0"/>
              <w:contextualSpacing/>
            </w:pPr>
            <w:r>
              <w:t>Our Reference:</w:t>
            </w:r>
            <w:r w:rsidR="001A5B28">
              <w:t xml:space="preserve"> Employee 322</w:t>
            </w:r>
          </w:p>
        </w:tc>
        <w:tc>
          <w:tcPr>
            <w:tcW w:w="7483" w:type="dxa"/>
          </w:tcPr>
          <w:p w14:paraId="50146AC2" w14:textId="71510784" w:rsidR="00524DEC" w:rsidRPr="00240DBC" w:rsidRDefault="00524DEC" w:rsidP="00524DEC">
            <w:pPr>
              <w:spacing w:after="0"/>
              <w:contextualSpacing/>
              <w:rPr>
                <w:i/>
                <w:iCs/>
              </w:rPr>
            </w:pPr>
          </w:p>
        </w:tc>
      </w:tr>
    </w:tbl>
    <w:p w14:paraId="20C3672A" w14:textId="31691F20" w:rsidR="00524DEC" w:rsidRPr="00524DEC" w:rsidRDefault="00404854" w:rsidP="00846192">
      <w:pPr>
        <w:pStyle w:val="Subject"/>
      </w:pPr>
      <w:bookmarkStart w:id="0" w:name="_Hlk41987118"/>
      <w:bookmarkStart w:id="1" w:name="_Hlk41987070"/>
      <w:r w:rsidRPr="00404854">
        <w:t xml:space="preserve">Subject: </w:t>
      </w:r>
      <w:bookmarkEnd w:id="0"/>
      <w:r w:rsidR="00EC7299" w:rsidRPr="00EC7299">
        <w:t>Transfer request in-between Business Units or IPS entities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33"/>
      </w:tblGrid>
      <w:tr w:rsidR="00EC7299" w:rsidRPr="00EC7299" w14:paraId="2494C9AE" w14:textId="77777777" w:rsidTr="0035167A">
        <w:tc>
          <w:tcPr>
            <w:tcW w:w="9633" w:type="dxa"/>
          </w:tcPr>
          <w:p w14:paraId="22F82449" w14:textId="577C094E" w:rsidR="00EC7299" w:rsidRPr="00EC7299" w:rsidRDefault="00EC7299" w:rsidP="00EC7299">
            <w:pPr>
              <w:jc w:val="left"/>
            </w:pPr>
            <w:bookmarkStart w:id="2" w:name="_Hlk41987128"/>
            <w:r>
              <w:t xml:space="preserve">My actual Business Unit and Entity             </w:t>
            </w:r>
            <w:r w:rsidR="001A5B28">
              <w:t xml:space="preserve"> </w:t>
            </w:r>
            <w:r w:rsidRPr="008204F7">
              <w:t>:</w:t>
            </w:r>
            <w:r w:rsidR="008C5365" w:rsidRPr="008204F7">
              <w:t xml:space="preserve">  </w:t>
            </w:r>
            <w:r w:rsidR="001A5B28">
              <w:t>Project Quality and Support Team</w:t>
            </w:r>
            <w:r>
              <w:br/>
              <w:t>My actual activity or projects                        :</w:t>
            </w:r>
            <w:r w:rsidR="008C5365">
              <w:t xml:space="preserve">  </w:t>
            </w:r>
            <w:r w:rsidR="001A5B28">
              <w:t>Project Assistant</w:t>
            </w:r>
          </w:p>
        </w:tc>
      </w:tr>
      <w:tr w:rsidR="00EC7299" w:rsidRPr="00EC7299" w14:paraId="459AE549" w14:textId="77777777" w:rsidTr="0035167A">
        <w:tc>
          <w:tcPr>
            <w:tcW w:w="9633" w:type="dxa"/>
          </w:tcPr>
          <w:p w14:paraId="7B09E4C9" w14:textId="1A628F9B" w:rsidR="00EC7299" w:rsidRPr="00EC7299" w:rsidRDefault="00EC7299" w:rsidP="00032748">
            <w:r>
              <w:t>The Business Unit and Entity I wish to join :</w:t>
            </w:r>
            <w:r w:rsidR="008C5365">
              <w:t xml:space="preserve">   </w:t>
            </w:r>
            <w:r w:rsidR="001A5B28">
              <w:t>Large Projects</w:t>
            </w:r>
          </w:p>
        </w:tc>
      </w:tr>
      <w:tr w:rsidR="00EC7299" w:rsidRPr="00EC7299" w14:paraId="40CEFF82" w14:textId="77777777" w:rsidTr="0035167A">
        <w:tc>
          <w:tcPr>
            <w:tcW w:w="9633" w:type="dxa"/>
          </w:tcPr>
          <w:p w14:paraId="48901FCE" w14:textId="77777777" w:rsidR="001A5B28" w:rsidRDefault="00EC7299" w:rsidP="000C5287">
            <w:pPr>
              <w:jc w:val="left"/>
            </w:pPr>
            <w:r>
              <w:t xml:space="preserve">My motivation </w:t>
            </w:r>
            <w:r w:rsidR="006813EA">
              <w:t>for</w:t>
            </w:r>
            <w:r>
              <w:t xml:space="preserve"> my </w:t>
            </w:r>
            <w:r w:rsidR="006379A1">
              <w:t>Transfer</w:t>
            </w:r>
            <w:r>
              <w:t xml:space="preserve"> request      :</w:t>
            </w:r>
            <w:r w:rsidR="001A5B28">
              <w:t xml:space="preserve">   </w:t>
            </w:r>
          </w:p>
          <w:p w14:paraId="31F7CEE9" w14:textId="5C210E68" w:rsidR="001A5B28" w:rsidRDefault="001A5B28" w:rsidP="000C5287">
            <w:pPr>
              <w:jc w:val="left"/>
            </w:pPr>
            <w:r>
              <w:t>This transfer was requested for multiple reasons:</w:t>
            </w:r>
          </w:p>
          <w:p w14:paraId="5AAE4162" w14:textId="4C803E36" w:rsidR="001A5B28" w:rsidRPr="001A5B28" w:rsidRDefault="000F5EB3" w:rsidP="001A5B28">
            <w:pPr>
              <w:pStyle w:val="ListParagraph"/>
              <w:numPr>
                <w:ilvl w:val="0"/>
                <w:numId w:val="45"/>
              </w:numPr>
              <w:jc w:val="left"/>
              <w:rPr>
                <w:color w:val="A6A6A6" w:themeColor="background1" w:themeShade="A6"/>
              </w:rPr>
            </w:pPr>
            <w:r>
              <w:t>Participating</w:t>
            </w:r>
            <w:r w:rsidR="001A5B28">
              <w:t xml:space="preserve"> more in projects</w:t>
            </w:r>
            <w:r>
              <w:t>,</w:t>
            </w:r>
            <w:r w:rsidR="001A5B28">
              <w:t xml:space="preserve"> have a</w:t>
            </w:r>
            <w:r>
              <w:t xml:space="preserve"> bigger</w:t>
            </w:r>
            <w:r w:rsidR="001A5B28">
              <w:t xml:space="preserve"> impact</w:t>
            </w:r>
            <w:r>
              <w:t xml:space="preserve"> and a</w:t>
            </w:r>
            <w:r w:rsidR="00B876E2">
              <w:t xml:space="preserve"> more</w:t>
            </w:r>
            <w:r>
              <w:t xml:space="preserve"> active role</w:t>
            </w:r>
          </w:p>
          <w:p w14:paraId="17B94240" w14:textId="77777777" w:rsidR="000F5EB3" w:rsidRPr="000F5EB3" w:rsidRDefault="001A5B28" w:rsidP="001A5B28">
            <w:pPr>
              <w:pStyle w:val="ListParagraph"/>
              <w:numPr>
                <w:ilvl w:val="0"/>
                <w:numId w:val="45"/>
              </w:numPr>
              <w:jc w:val="left"/>
              <w:rPr>
                <w:color w:val="A6A6A6" w:themeColor="background1" w:themeShade="A6"/>
              </w:rPr>
            </w:pPr>
            <w:r>
              <w:t xml:space="preserve">Continue developing budget control tool and apply it </w:t>
            </w:r>
            <w:r w:rsidR="000F5EB3">
              <w:t>on projects</w:t>
            </w:r>
          </w:p>
          <w:p w14:paraId="3FF09EE3" w14:textId="77777777" w:rsidR="000F5EB3" w:rsidRPr="000F5EB3" w:rsidRDefault="000F5EB3" w:rsidP="000F5EB3">
            <w:pPr>
              <w:pStyle w:val="ListParagraph"/>
              <w:numPr>
                <w:ilvl w:val="0"/>
                <w:numId w:val="45"/>
              </w:numPr>
              <w:jc w:val="left"/>
              <w:rPr>
                <w:color w:val="A6A6A6" w:themeColor="background1" w:themeShade="A6"/>
              </w:rPr>
            </w:pPr>
            <w:r>
              <w:t xml:space="preserve">Face new challenges </w:t>
            </w:r>
          </w:p>
          <w:p w14:paraId="2E739FCA" w14:textId="79B29B4A" w:rsidR="000C5287" w:rsidRPr="000F5EB3" w:rsidRDefault="000F5EB3" w:rsidP="000F5EB3">
            <w:pPr>
              <w:pStyle w:val="ListParagraph"/>
              <w:numPr>
                <w:ilvl w:val="0"/>
                <w:numId w:val="45"/>
              </w:numPr>
              <w:jc w:val="left"/>
              <w:rPr>
                <w:color w:val="A6A6A6" w:themeColor="background1" w:themeShade="A6"/>
              </w:rPr>
            </w:pPr>
            <w:r>
              <w:t xml:space="preserve">Learn and grow from other experiences </w:t>
            </w:r>
            <w:r w:rsidR="00240DBC">
              <w:br/>
            </w:r>
          </w:p>
          <w:p w14:paraId="0D13D994" w14:textId="77777777" w:rsidR="000C5287" w:rsidRDefault="000C5287" w:rsidP="000C5287">
            <w:pPr>
              <w:jc w:val="left"/>
              <w:rPr>
                <w:color w:val="A6A6A6" w:themeColor="background1" w:themeShade="A6"/>
              </w:rPr>
            </w:pPr>
          </w:p>
          <w:p w14:paraId="759389F8" w14:textId="77777777" w:rsidR="000C5287" w:rsidRDefault="000C5287" w:rsidP="000C5287">
            <w:pPr>
              <w:jc w:val="left"/>
              <w:rPr>
                <w:color w:val="A6A6A6" w:themeColor="background1" w:themeShade="A6"/>
              </w:rPr>
            </w:pPr>
          </w:p>
          <w:p w14:paraId="63130226" w14:textId="77777777" w:rsidR="000C5287" w:rsidRPr="00240DBC" w:rsidRDefault="000C5287" w:rsidP="000C5287">
            <w:pPr>
              <w:jc w:val="left"/>
              <w:rPr>
                <w:color w:val="BFBFBF" w:themeColor="background1" w:themeShade="BF"/>
              </w:rPr>
            </w:pPr>
          </w:p>
          <w:p w14:paraId="5BF77EF9" w14:textId="1FDA5D5E" w:rsidR="00240DBC" w:rsidRPr="00240DBC" w:rsidRDefault="00240DBC" w:rsidP="008114BC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EC7299" w:rsidRPr="00240DBC" w14:paraId="576F89D5" w14:textId="77777777" w:rsidTr="0035167A">
        <w:tc>
          <w:tcPr>
            <w:tcW w:w="9633" w:type="dxa"/>
          </w:tcPr>
          <w:p w14:paraId="0E670DFC" w14:textId="20BEDDF5" w:rsidR="00954488" w:rsidRDefault="003C0DBE" w:rsidP="00240DBC">
            <w:pPr>
              <w:jc w:val="left"/>
              <w:rPr>
                <w:color w:val="A6A6A6" w:themeColor="background1" w:themeShade="A6"/>
              </w:rPr>
            </w:pPr>
            <w:r>
              <w:t>Comments Exiting IBUM/BUM</w:t>
            </w:r>
            <w:r w:rsidR="00240DBC">
              <w:t>:</w:t>
            </w:r>
            <w:r w:rsidR="00240DBC">
              <w:br/>
            </w:r>
            <w:r w:rsidR="00882494">
              <w:rPr>
                <w:color w:val="A6A6A6" w:themeColor="background1" w:themeShade="A6"/>
              </w:rPr>
              <w:t>OK for me, we are proceeding here with the initial strategy for the PQST. It’s a pleasure to work with Salma and will for sure continue to help with the methodology for PA’s.</w:t>
            </w:r>
            <w:r w:rsidR="00882494">
              <w:rPr>
                <w:color w:val="A6A6A6" w:themeColor="background1" w:themeShade="A6"/>
              </w:rPr>
              <w:br/>
            </w:r>
            <w:r w:rsidR="00240DBC">
              <w:rPr>
                <w:color w:val="BFBFBF" w:themeColor="background1" w:themeShade="BF"/>
              </w:rPr>
              <w:br/>
            </w:r>
            <w:r>
              <w:t xml:space="preserve">Comments </w:t>
            </w:r>
            <w:r w:rsidR="00B41805">
              <w:t>Entering</w:t>
            </w:r>
            <w:r>
              <w:t xml:space="preserve"> IBUM/BUM</w:t>
            </w:r>
            <w:r w:rsidR="006813EA">
              <w:t>, including final decision and timeline</w:t>
            </w:r>
            <w:r>
              <w:t xml:space="preserve">         :</w:t>
            </w:r>
            <w:r>
              <w:br/>
            </w:r>
            <w:bookmarkEnd w:id="2"/>
          </w:p>
          <w:p w14:paraId="625AFB82" w14:textId="670E880D" w:rsidR="00EC7299" w:rsidRPr="00240DBC" w:rsidRDefault="00EC7299" w:rsidP="00240DBC">
            <w:pPr>
              <w:jc w:val="left"/>
            </w:pPr>
          </w:p>
        </w:tc>
      </w:tr>
    </w:tbl>
    <w:bookmarkEnd w:id="1"/>
    <w:p w14:paraId="562DC5E7" w14:textId="08D2CC50" w:rsidR="00E755F7" w:rsidRDefault="00E755F7" w:rsidP="00524DEC">
      <w:r>
        <w:lastRenderedPageBreak/>
        <w:t>Date :</w:t>
      </w:r>
      <w:r>
        <w:tab/>
      </w:r>
      <w:r>
        <w:tab/>
      </w:r>
      <w:r w:rsidR="000F5EB3"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Signature:</w:t>
      </w:r>
    </w:p>
    <w:p w14:paraId="6356678E" w14:textId="562C4CC4" w:rsidR="000F5EB3" w:rsidRPr="00524DEC" w:rsidRDefault="00C05419" w:rsidP="000F5EB3">
      <w:r>
        <w:rPr>
          <w:noProof/>
          <w:snapToGrid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FBFD28" wp14:editId="31438EB7">
                <wp:simplePos x="0" y="0"/>
                <wp:positionH relativeFrom="column">
                  <wp:posOffset>4583430</wp:posOffset>
                </wp:positionH>
                <wp:positionV relativeFrom="paragraph">
                  <wp:posOffset>-85090</wp:posOffset>
                </wp:positionV>
                <wp:extent cx="601980" cy="328930"/>
                <wp:effectExtent l="38100" t="38100" r="45720" b="52070"/>
                <wp:wrapNone/>
                <wp:docPr id="127350253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1980" cy="328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EEA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3" o:spid="_x0000_s1026" type="#_x0000_t75" style="position:absolute;margin-left:360.4pt;margin-top:-7.2pt;width:48.35pt;height:2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">
                <v:imagedata r:id="rId11" o:title=""/>
              </v:shape>
            </w:pict>
          </mc:Fallback>
        </mc:AlternateContent>
      </w:r>
      <w:r w:rsidR="000F5EB3">
        <w:t>Salma Gueblaoui, 31/03/2026</w:t>
      </w:r>
    </w:p>
    <w:sectPr w:rsidR="000F5EB3" w:rsidRPr="00524DEC" w:rsidSect="00524DE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155" w:right="1134" w:bottom="1843" w:left="1134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3A8C" w14:textId="77777777" w:rsidR="00F032B0" w:rsidRDefault="00F032B0" w:rsidP="00F018B4">
      <w:r>
        <w:separator/>
      </w:r>
    </w:p>
  </w:endnote>
  <w:endnote w:type="continuationSeparator" w:id="0">
    <w:p w14:paraId="7C302954" w14:textId="77777777" w:rsidR="00F032B0" w:rsidRDefault="00F032B0" w:rsidP="00F01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8" w:type="dxa"/>
      <w:tblBorders>
        <w:top w:val="single" w:sz="2" w:space="0" w:color="9A9A99" w:themeColor="text1" w:themeTint="9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85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9"/>
      <w:gridCol w:w="4819"/>
    </w:tblGrid>
    <w:tr w:rsidR="00524DEC" w14:paraId="4572A1C8" w14:textId="77777777" w:rsidTr="00077C77">
      <w:trPr>
        <w:trHeight w:val="737"/>
      </w:trPr>
      <w:tc>
        <w:tcPr>
          <w:tcW w:w="4819" w:type="dxa"/>
        </w:tcPr>
        <w:p w14:paraId="21029C51" w14:textId="77777777" w:rsidR="00524DEC" w:rsidRPr="001D06D6" w:rsidRDefault="000F719E" w:rsidP="00524DEC">
          <w:pPr>
            <w:pStyle w:val="Footer"/>
            <w:rPr>
              <w:lang w:val="nl-NL"/>
            </w:rPr>
          </w:pPr>
          <w:r w:rsidRPr="001D06D6">
            <w:rPr>
              <w:lang w:val="nl-NL"/>
            </w:rPr>
            <w:t>Group-IPS nv</w:t>
          </w:r>
          <w:r w:rsidR="005E23B9" w:rsidRPr="001D06D6">
            <w:rPr>
              <w:lang w:val="nl-NL"/>
            </w:rPr>
            <w:t>,</w:t>
          </w:r>
        </w:p>
        <w:p w14:paraId="7C339A6D" w14:textId="77777777" w:rsidR="00524DEC" w:rsidRPr="001D06D6" w:rsidRDefault="000F719E" w:rsidP="00524DEC">
          <w:pPr>
            <w:pStyle w:val="Footer"/>
            <w:rPr>
              <w:lang w:val="nl-NL"/>
            </w:rPr>
          </w:pPr>
          <w:proofErr w:type="spellStart"/>
          <w:r w:rsidRPr="00FA1CCF">
            <w:rPr>
              <w:lang w:val="nl-NL"/>
            </w:rPr>
            <w:t>Plantinkaai</w:t>
          </w:r>
          <w:proofErr w:type="spellEnd"/>
          <w:r w:rsidRPr="00FA1CCF">
            <w:rPr>
              <w:lang w:val="nl-NL"/>
            </w:rPr>
            <w:t xml:space="preserve"> 10, 2000 Antwerpen, Belgium</w:t>
          </w:r>
        </w:p>
      </w:tc>
      <w:tc>
        <w:tcPr>
          <w:tcW w:w="4819" w:type="dxa"/>
        </w:tcPr>
        <w:p w14:paraId="62B840FB" w14:textId="77777777" w:rsidR="001D06D6" w:rsidRDefault="001D06D6" w:rsidP="00524DEC">
          <w:pPr>
            <w:pStyle w:val="Footer"/>
            <w:jc w:val="right"/>
          </w:pPr>
          <w:r w:rsidRPr="001D06D6">
            <w:t>Tax: BE 0880.441.977</w:t>
          </w:r>
        </w:p>
        <w:p w14:paraId="51A1C0EA" w14:textId="77777777" w:rsidR="00524DEC" w:rsidRDefault="00524DEC" w:rsidP="00524DEC">
          <w:pPr>
            <w:pStyle w:val="Footer"/>
            <w:jc w:val="right"/>
          </w:pPr>
          <w:hyperlink r:id="rId1" w:history="1">
            <w:r w:rsidRPr="007C7CF9">
              <w:rPr>
                <w:rStyle w:val="Hyperlink"/>
                <w:color w:val="9A9A99" w:themeColor="text1" w:themeTint="99"/>
                <w:u w:val="none"/>
              </w:rPr>
              <w:t>www.group-ips.com</w:t>
            </w:r>
          </w:hyperlink>
        </w:p>
      </w:tc>
    </w:tr>
  </w:tbl>
  <w:p w14:paraId="59B54827" w14:textId="77777777" w:rsidR="00524DEC" w:rsidRPr="00E604B4" w:rsidRDefault="00524DEC" w:rsidP="00524DEC">
    <w:pPr>
      <w:pStyle w:val="Footer"/>
      <w:spacing w:line="240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8" w:type="dxa"/>
      <w:tblBorders>
        <w:top w:val="single" w:sz="2" w:space="0" w:color="9A9A99" w:themeColor="text1" w:themeTint="9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85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9"/>
      <w:gridCol w:w="4819"/>
    </w:tblGrid>
    <w:tr w:rsidR="007C7CF9" w14:paraId="41BBC08D" w14:textId="77777777" w:rsidTr="000C272F">
      <w:trPr>
        <w:trHeight w:val="737"/>
      </w:trPr>
      <w:tc>
        <w:tcPr>
          <w:tcW w:w="4819" w:type="dxa"/>
        </w:tcPr>
        <w:p w14:paraId="721E1B3F" w14:textId="77777777" w:rsidR="007C7CF9" w:rsidRDefault="007C7CF9" w:rsidP="007C7CF9">
          <w:pPr>
            <w:pStyle w:val="Footer"/>
          </w:pPr>
          <w:r>
            <w:t>IPS Belgium s.a.</w:t>
          </w:r>
        </w:p>
        <w:p w14:paraId="08084351" w14:textId="77777777" w:rsidR="007C7CF9" w:rsidRDefault="007C7CF9" w:rsidP="007C7CF9">
          <w:pPr>
            <w:pStyle w:val="Footer"/>
          </w:pPr>
          <w:r>
            <w:t>42, Avenue Robert Schuman, 1401 Nivelles</w:t>
          </w:r>
        </w:p>
      </w:tc>
      <w:tc>
        <w:tcPr>
          <w:tcW w:w="4819" w:type="dxa"/>
        </w:tcPr>
        <w:p w14:paraId="400B1E9E" w14:textId="77777777" w:rsidR="007C7CF9" w:rsidRDefault="007C7CF9" w:rsidP="007C7CF9">
          <w:pPr>
            <w:pStyle w:val="Footer"/>
            <w:jc w:val="right"/>
          </w:pPr>
          <w:r>
            <w:t>Tax: BE464 078 979</w:t>
          </w:r>
        </w:p>
        <w:p w14:paraId="05A262FA" w14:textId="77777777" w:rsidR="007C7CF9" w:rsidRDefault="007C7CF9" w:rsidP="007C7CF9">
          <w:pPr>
            <w:pStyle w:val="Footer"/>
            <w:jc w:val="right"/>
          </w:pPr>
          <w:hyperlink r:id="rId1" w:history="1">
            <w:r w:rsidRPr="007C7CF9">
              <w:rPr>
                <w:rStyle w:val="Hyperlink"/>
                <w:color w:val="9A9A99" w:themeColor="text1" w:themeTint="99"/>
                <w:u w:val="none"/>
              </w:rPr>
              <w:t>www.group-ips.com</w:t>
            </w:r>
          </w:hyperlink>
        </w:p>
      </w:tc>
    </w:tr>
  </w:tbl>
  <w:p w14:paraId="5AD6AFBF" w14:textId="77777777" w:rsidR="007C7CF9" w:rsidRPr="00E604B4" w:rsidRDefault="007C7CF9" w:rsidP="007C7CF9">
    <w:pPr>
      <w:pStyle w:val="Footer"/>
      <w:spacing w:line="240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5DE1F" w14:textId="77777777" w:rsidR="00F032B0" w:rsidRDefault="00F032B0" w:rsidP="00F018B4">
      <w:r>
        <w:separator/>
      </w:r>
    </w:p>
  </w:footnote>
  <w:footnote w:type="continuationSeparator" w:id="0">
    <w:p w14:paraId="0D4E9910" w14:textId="77777777" w:rsidR="00F032B0" w:rsidRDefault="00F032B0" w:rsidP="00F01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59CE0" w14:textId="77777777" w:rsidR="007B6307" w:rsidRDefault="007B6307"/>
  <w:tbl>
    <w:tblPr>
      <w:tblStyle w:val="TableGrid"/>
      <w:tblpPr w:vertAnchor="page" w:horzAnchor="margin" w:tblpY="1135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3969"/>
      <w:gridCol w:w="2835"/>
    </w:tblGrid>
    <w:tr w:rsidR="007B6307" w:rsidRPr="00C05071" w14:paraId="342624D1" w14:textId="77777777" w:rsidTr="003B1AE5">
      <w:trPr>
        <w:trHeight w:hRule="exact" w:val="680"/>
      </w:trPr>
      <w:tc>
        <w:tcPr>
          <w:tcW w:w="2835" w:type="dxa"/>
        </w:tcPr>
        <w:p w14:paraId="3ACFF3C4" w14:textId="77777777" w:rsidR="007B6307" w:rsidRDefault="007B6307" w:rsidP="007B6307">
          <w:pPr>
            <w:pStyle w:val="Header"/>
            <w:tabs>
              <w:tab w:val="clear" w:pos="4320"/>
              <w:tab w:val="clear" w:pos="8640"/>
            </w:tabs>
            <w:spacing w:line="240" w:lineRule="auto"/>
            <w:jc w:val="left"/>
          </w:pPr>
        </w:p>
      </w:tc>
      <w:tc>
        <w:tcPr>
          <w:tcW w:w="3969" w:type="dxa"/>
          <w:vAlign w:val="center"/>
        </w:tcPr>
        <w:p w14:paraId="56C76BD7" w14:textId="77777777" w:rsidR="007B6307" w:rsidRDefault="007B6307" w:rsidP="007B6307">
          <w:pPr>
            <w:pStyle w:val="Header"/>
            <w:tabs>
              <w:tab w:val="clear" w:pos="4320"/>
              <w:tab w:val="clear" w:pos="8640"/>
            </w:tabs>
            <w:spacing w:line="240" w:lineRule="auto"/>
            <w:rPr>
              <w:noProof/>
              <w:snapToGrid/>
            </w:rPr>
          </w:pPr>
        </w:p>
        <w:p w14:paraId="3B81058D" w14:textId="77777777" w:rsidR="007B6307" w:rsidRPr="00C05071" w:rsidRDefault="007B6307" w:rsidP="007B6307">
          <w:pPr>
            <w:pStyle w:val="Header"/>
            <w:tabs>
              <w:tab w:val="clear" w:pos="4320"/>
              <w:tab w:val="clear" w:pos="8640"/>
            </w:tabs>
            <w:spacing w:line="240" w:lineRule="auto"/>
            <w:rPr>
              <w:noProof/>
              <w:snapToGrid/>
            </w:rPr>
          </w:pPr>
        </w:p>
      </w:tc>
      <w:tc>
        <w:tcPr>
          <w:tcW w:w="2835" w:type="dxa"/>
        </w:tcPr>
        <w:p w14:paraId="5FBEC205" w14:textId="77777777" w:rsidR="007B6307" w:rsidRPr="00C05071" w:rsidRDefault="007B6307" w:rsidP="007B6307">
          <w:pPr>
            <w:pStyle w:val="Header"/>
            <w:tabs>
              <w:tab w:val="clear" w:pos="4320"/>
              <w:tab w:val="clear" w:pos="8640"/>
            </w:tabs>
            <w:spacing w:line="240" w:lineRule="auto"/>
            <w:jc w:val="right"/>
          </w:pPr>
          <w:r w:rsidRPr="00C05071">
            <w:rPr>
              <w:noProof/>
              <w:snapToGrid/>
            </w:rPr>
            <w:drawing>
              <wp:anchor distT="0" distB="0" distL="114300" distR="114300" simplePos="0" relativeHeight="251718656" behindDoc="0" locked="0" layoutInCell="1" allowOverlap="1" wp14:anchorId="5AB01472" wp14:editId="300D2DC9">
                <wp:simplePos x="0" y="0"/>
                <wp:positionH relativeFrom="column">
                  <wp:posOffset>648547</wp:posOffset>
                </wp:positionH>
                <wp:positionV relativeFrom="paragraph">
                  <wp:posOffset>-102235</wp:posOffset>
                </wp:positionV>
                <wp:extent cx="1184910" cy="304800"/>
                <wp:effectExtent l="0" t="0" r="0" b="0"/>
                <wp:wrapNone/>
                <wp:docPr id="36" name="Logo Group IPS modré E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Group IPS modré rgb (cc).emf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215" b="4706"/>
                        <a:stretch/>
                      </pic:blipFill>
                      <pic:spPr bwMode="auto">
                        <a:xfrm>
                          <a:off x="0" y="0"/>
                          <a:ext cx="118491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</w:tbl>
  <w:p w14:paraId="365F2817" w14:textId="77777777" w:rsidR="00524DEC" w:rsidRDefault="00524DEC" w:rsidP="00524DEC">
    <w:pPr>
      <w:pStyle w:val="Header"/>
      <w:tabs>
        <w:tab w:val="clear" w:pos="4320"/>
        <w:tab w:val="clear" w:pos="8640"/>
      </w:tabs>
    </w:pP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4A23FBB" wp14:editId="5F7395E4">
              <wp:simplePos x="0" y="0"/>
              <wp:positionH relativeFrom="page">
                <wp:posOffset>0</wp:posOffset>
              </wp:positionH>
              <wp:positionV relativeFrom="page">
                <wp:posOffset>7798435</wp:posOffset>
              </wp:positionV>
              <wp:extent cx="7560000" cy="0"/>
              <wp:effectExtent l="0" t="0" r="0" b="0"/>
              <wp:wrapNone/>
              <wp:docPr id="2" name="Autor úč. Y 21,66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510A137" id="Autor úč. Y 21,66 cm" o:spid="_x0000_s1026" style="position:absolute;z-index:251708416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614.05pt" to="595.3pt,6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AuZUuM2gAAAAs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04A2511" wp14:editId="677CE3D3">
              <wp:simplePos x="0" y="0"/>
              <wp:positionH relativeFrom="page">
                <wp:posOffset>0</wp:posOffset>
              </wp:positionH>
              <wp:positionV relativeFrom="page">
                <wp:posOffset>7157720</wp:posOffset>
              </wp:positionV>
              <wp:extent cx="7560000" cy="0"/>
              <wp:effectExtent l="0" t="0" r="0" b="0"/>
              <wp:wrapNone/>
              <wp:docPr id="5" name="Revize linka Y 19,88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7898BE" id="Revize linka Y 19,88 cm" o:spid="_x0000_s1026" style="position:absolute;z-index:251709440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563.6pt" to="595.3pt,5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D3D1029" wp14:editId="6AA1CE0F">
              <wp:simplePos x="0" y="0"/>
              <wp:positionH relativeFrom="page">
                <wp:posOffset>0</wp:posOffset>
              </wp:positionH>
              <wp:positionV relativeFrom="page">
                <wp:posOffset>7053580</wp:posOffset>
              </wp:positionV>
              <wp:extent cx="7560000" cy="0"/>
              <wp:effectExtent l="0" t="0" r="0" b="0"/>
              <wp:wrapNone/>
              <wp:docPr id="6" name="Revize úč. Y 19,59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F66BDE" id="Revize úč. Y 19,59 cm" o:spid="_x0000_s1026" style="position:absolute;z-index:251710464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555.4pt" to="595.3pt,5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Du4OZ72gAAAAs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5C6AF522" wp14:editId="0E4AF178">
              <wp:simplePos x="0" y="0"/>
              <wp:positionH relativeFrom="page">
                <wp:posOffset>0</wp:posOffset>
              </wp:positionH>
              <wp:positionV relativeFrom="page">
                <wp:posOffset>4180205</wp:posOffset>
              </wp:positionV>
              <wp:extent cx="7560000" cy="0"/>
              <wp:effectExtent l="0" t="0" r="0" b="0"/>
              <wp:wrapNone/>
              <wp:docPr id="7" name="Obrázek úč. Y 11,61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609034" id="Obrázek úč. Y 11,61 cm" o:spid="_x0000_s1026" style="position:absolute;z-index:251711488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29.15pt" to="595.3pt,3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6C1E5372" wp14:editId="627427DC">
              <wp:simplePos x="0" y="0"/>
              <wp:positionH relativeFrom="page">
                <wp:posOffset>0</wp:posOffset>
              </wp:positionH>
              <wp:positionV relativeFrom="page">
                <wp:posOffset>3845560</wp:posOffset>
              </wp:positionV>
              <wp:extent cx="7560000" cy="0"/>
              <wp:effectExtent l="0" t="0" r="0" b="0"/>
              <wp:wrapNone/>
              <wp:docPr id="8" name="Podnadpis úč. Y 10,68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1BC90D1" id="Podnadpis úč. Y 10,68 cm" o:spid="_x0000_s1026" style="position:absolute;z-index:251713536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2.8pt" to="595.3pt,3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DTZdrf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1D2A0F0C" wp14:editId="718FF6F4">
              <wp:simplePos x="0" y="0"/>
              <wp:positionH relativeFrom="page">
                <wp:posOffset>0</wp:posOffset>
              </wp:positionH>
              <wp:positionV relativeFrom="page">
                <wp:posOffset>3467100</wp:posOffset>
              </wp:positionV>
              <wp:extent cx="7560000" cy="0"/>
              <wp:effectExtent l="0" t="0" r="0" b="0"/>
              <wp:wrapNone/>
              <wp:docPr id="14" name="Název úč. Y 9,63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B0A75C4" id="Název úč. Y 9,63 cm" o:spid="_x0000_s1026" style="position:absolute;z-index:251712512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273pt" to="595.3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C5Yq29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B01E64D" wp14:editId="52ECF4F5">
              <wp:simplePos x="0" y="0"/>
              <wp:positionH relativeFrom="page">
                <wp:posOffset>720090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21" name="L okraj 2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90554A" id="L okraj 2 cm" o:spid="_x0000_s1026" style="position:absolute;z-index:251716608;visibility:hidden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6.7pt,0" to="56.7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77E44CD" wp14:editId="72225897">
              <wp:simplePos x="0" y="0"/>
              <wp:positionH relativeFrom="page">
                <wp:posOffset>0</wp:posOffset>
              </wp:positionH>
              <wp:positionV relativeFrom="page">
                <wp:posOffset>1893570</wp:posOffset>
              </wp:positionV>
              <wp:extent cx="7560000" cy="0"/>
              <wp:effectExtent l="0" t="0" r="0" b="0"/>
              <wp:wrapNone/>
              <wp:docPr id="26" name="Adresa 1. ř. úč Y 5,26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29D947" id="Adresa 1. ř. úč Y 5,26 cm" o:spid="_x0000_s1026" style="position:absolute;z-index:251714560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149.1pt" to="595.3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BGo1ZI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  <w:snapToGrid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2AAD9D2E" wp14:editId="6173BF28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28" name="P okraj 2 cm X 19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EEAEDC" id="P okraj 2 cm X 19 cm" o:spid="_x0000_s1026" style="position:absolute;z-index:251715584;visibility:hidden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38.65pt,0" to="538.6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Y="1135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4"/>
      <w:gridCol w:w="4814"/>
    </w:tblGrid>
    <w:tr w:rsidR="009C1130" w14:paraId="5E23DC38" w14:textId="77777777" w:rsidTr="009C1130">
      <w:trPr>
        <w:trHeight w:hRule="exact" w:val="680"/>
      </w:trPr>
      <w:tc>
        <w:tcPr>
          <w:tcW w:w="4814" w:type="dxa"/>
        </w:tcPr>
        <w:p w14:paraId="34AD314E" w14:textId="77777777" w:rsidR="009C1130" w:rsidRDefault="009C1130" w:rsidP="009C1130">
          <w:pPr>
            <w:pStyle w:val="Header"/>
            <w:tabs>
              <w:tab w:val="clear" w:pos="4320"/>
              <w:tab w:val="clear" w:pos="8640"/>
            </w:tabs>
            <w:spacing w:line="240" w:lineRule="auto"/>
            <w:jc w:val="left"/>
          </w:pPr>
          <w:r>
            <w:rPr>
              <w:noProof/>
              <w:snapToGrid/>
            </w:rPr>
            <w:drawing>
              <wp:inline distT="0" distB="0" distL="0" distR="0" wp14:anchorId="30794C61" wp14:editId="3873FFD4">
                <wp:extent cx="1039495" cy="431800"/>
                <wp:effectExtent l="0" t="0" r="8255" b="6350"/>
                <wp:docPr id="4" name="Logo Arcelor Mittal E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 Arcelor Mittal.em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94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4" w:type="dxa"/>
        </w:tcPr>
        <w:p w14:paraId="73494D35" w14:textId="77777777" w:rsidR="009C1130" w:rsidRDefault="009C1130" w:rsidP="006C4397">
          <w:pPr>
            <w:pStyle w:val="Header"/>
            <w:tabs>
              <w:tab w:val="clear" w:pos="4320"/>
              <w:tab w:val="clear" w:pos="8640"/>
            </w:tabs>
            <w:spacing w:line="240" w:lineRule="auto"/>
            <w:ind w:right="-57"/>
            <w:jc w:val="right"/>
          </w:pPr>
          <w:r>
            <w:rPr>
              <w:noProof/>
              <w:snapToGrid/>
            </w:rPr>
            <w:drawing>
              <wp:inline distT="0" distB="0" distL="0" distR="0" wp14:anchorId="552A32A5" wp14:editId="4EE5BA7C">
                <wp:extent cx="1619885" cy="431800"/>
                <wp:effectExtent l="0" t="0" r="0" b="6350"/>
                <wp:docPr id="3" name="Logo Group IPS modré E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Group IPS modré rgb (cc)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88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0C434D3" w14:textId="77777777" w:rsidR="00467F9A" w:rsidRDefault="00681EA9" w:rsidP="00467F9A">
    <w:pPr>
      <w:pStyle w:val="Header"/>
      <w:tabs>
        <w:tab w:val="clear" w:pos="4320"/>
        <w:tab w:val="clear" w:pos="8640"/>
      </w:tabs>
    </w:pPr>
    <w:r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E2FF904" wp14:editId="717103B7">
              <wp:simplePos x="0" y="0"/>
              <wp:positionH relativeFrom="page">
                <wp:posOffset>0</wp:posOffset>
              </wp:positionH>
              <wp:positionV relativeFrom="page">
                <wp:posOffset>7798435</wp:posOffset>
              </wp:positionV>
              <wp:extent cx="7560000" cy="0"/>
              <wp:effectExtent l="0" t="0" r="0" b="0"/>
              <wp:wrapNone/>
              <wp:docPr id="1" name="Autor úč. Y 21,66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27AC479" id="Autor úč. Y 21,66 cm" o:spid="_x0000_s1026" style="position:absolute;z-index:251705344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614.05pt" to="595.3pt,6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AuZUuM2gAAAAs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 w:rsidR="00E4413B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407" behindDoc="0" locked="0" layoutInCell="1" allowOverlap="1" wp14:anchorId="17A86796" wp14:editId="329AB2BF">
              <wp:simplePos x="0" y="0"/>
              <wp:positionH relativeFrom="page">
                <wp:posOffset>0</wp:posOffset>
              </wp:positionH>
              <wp:positionV relativeFrom="page">
                <wp:posOffset>7157720</wp:posOffset>
              </wp:positionV>
              <wp:extent cx="7560000" cy="0"/>
              <wp:effectExtent l="0" t="0" r="0" b="0"/>
              <wp:wrapNone/>
              <wp:docPr id="34" name="Revize linka Y 19,88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77AB8B" id="Revize linka Y 19,88 cm" o:spid="_x0000_s1026" style="position:absolute;z-index:251705407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563.6pt" to="595.3pt,5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" strokecolor="red" strokeweight=".5pt">
              <v:stroke joinstyle="miter"/>
              <w10:wrap anchorx="page" anchory="page"/>
            </v:line>
          </w:pict>
        </mc:Fallback>
      </mc:AlternateContent>
    </w:r>
    <w:r w:rsidR="00E4413B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438" behindDoc="0" locked="0" layoutInCell="1" allowOverlap="1" wp14:anchorId="73C80746" wp14:editId="5BCC09FB">
              <wp:simplePos x="0" y="0"/>
              <wp:positionH relativeFrom="page">
                <wp:posOffset>0</wp:posOffset>
              </wp:positionH>
              <wp:positionV relativeFrom="page">
                <wp:posOffset>7053580</wp:posOffset>
              </wp:positionV>
              <wp:extent cx="7560000" cy="0"/>
              <wp:effectExtent l="0" t="0" r="0" b="0"/>
              <wp:wrapNone/>
              <wp:docPr id="33" name="Revize úč. Y 19,59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074156" id="Revize úč. Y 19,59 cm" o:spid="_x0000_s1026" style="position:absolute;z-index:251705438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555.4pt" to="595.3pt,5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Du4OZ72gAAAAs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 w:rsidR="00E4413B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454" behindDoc="0" locked="0" layoutInCell="1" allowOverlap="1" wp14:anchorId="3DA7BE45" wp14:editId="673B3FF8">
              <wp:simplePos x="0" y="0"/>
              <wp:positionH relativeFrom="page">
                <wp:posOffset>0</wp:posOffset>
              </wp:positionH>
              <wp:positionV relativeFrom="page">
                <wp:posOffset>4180205</wp:posOffset>
              </wp:positionV>
              <wp:extent cx="7560000" cy="0"/>
              <wp:effectExtent l="0" t="0" r="0" b="0"/>
              <wp:wrapNone/>
              <wp:docPr id="32" name="Obrázek úč. Y 11,61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C3BE8B" id="Obrázek úč. Y 11,61 cm" o:spid="_x0000_s1026" style="position:absolute;z-index:251705454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29.15pt" to="595.3pt,3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" strokecolor="red" strokeweight=".5pt">
              <v:stroke joinstyle="miter"/>
              <w10:wrap anchorx="page" anchory="page"/>
            </v:line>
          </w:pict>
        </mc:Fallback>
      </mc:AlternateContent>
    </w:r>
    <w:r w:rsidR="001F6CBB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534" behindDoc="0" locked="0" layoutInCell="1" allowOverlap="1" wp14:anchorId="6712044D" wp14:editId="393BFDCD">
              <wp:simplePos x="0" y="0"/>
              <wp:positionH relativeFrom="page">
                <wp:posOffset>0</wp:posOffset>
              </wp:positionH>
              <wp:positionV relativeFrom="page">
                <wp:posOffset>3845560</wp:posOffset>
              </wp:positionV>
              <wp:extent cx="7560000" cy="0"/>
              <wp:effectExtent l="0" t="0" r="0" b="0"/>
              <wp:wrapNone/>
              <wp:docPr id="13" name="Podnadpis úč. Y 10,68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2DBE72" id="Podnadpis úč. Y 10,68 cm" o:spid="_x0000_s1026" style="position:absolute;z-index:251705534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2.8pt" to="595.3pt,3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DTZdrf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 w:rsidR="001F6CBB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471" behindDoc="0" locked="0" layoutInCell="1" allowOverlap="1" wp14:anchorId="4D8476AA" wp14:editId="6DC945C0">
              <wp:simplePos x="0" y="0"/>
              <wp:positionH relativeFrom="page">
                <wp:posOffset>0</wp:posOffset>
              </wp:positionH>
              <wp:positionV relativeFrom="page">
                <wp:posOffset>3467100</wp:posOffset>
              </wp:positionV>
              <wp:extent cx="7560000" cy="0"/>
              <wp:effectExtent l="0" t="0" r="0" b="0"/>
              <wp:wrapNone/>
              <wp:docPr id="12" name="Název úč. Y 9,63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FF4EFA" id="Název úč. Y 9,63 cm" o:spid="_x0000_s1026" style="position:absolute;z-index:251705471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273pt" to="595.3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C5Yq29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 w:rsidR="001F6CBB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D85C977" wp14:editId="708EB7AA">
              <wp:simplePos x="0" y="0"/>
              <wp:positionH relativeFrom="page">
                <wp:posOffset>720090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11" name="L okraj 2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C5BD31" id="L okraj 2 cm" o:spid="_x0000_s1026" style="position:absolute;z-index:251706368;visibility:hidden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6.7pt,0" to="56.7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" strokecolor="red" strokeweight=".5pt">
              <v:stroke joinstyle="miter"/>
              <w10:wrap anchorx="page" anchory="page"/>
            </v:line>
          </w:pict>
        </mc:Fallback>
      </mc:AlternateContent>
    </w:r>
    <w:r w:rsidR="00467F9A">
      <w:rPr>
        <w:b/>
        <w:bCs/>
        <w:noProof/>
        <w:snapToGrid/>
        <w:color w:val="17598C"/>
        <w:sz w:val="72"/>
        <w:szCs w:val="72"/>
      </w:rPr>
      <mc:AlternateContent>
        <mc:Choice Requires="wps">
          <w:drawing>
            <wp:anchor distT="0" distB="0" distL="114300" distR="114300" simplePos="0" relativeHeight="251705599" behindDoc="0" locked="0" layoutInCell="1" allowOverlap="1" wp14:anchorId="2E28E201" wp14:editId="717313E8">
              <wp:simplePos x="0" y="0"/>
              <wp:positionH relativeFrom="page">
                <wp:posOffset>0</wp:posOffset>
              </wp:positionH>
              <wp:positionV relativeFrom="page">
                <wp:posOffset>1893570</wp:posOffset>
              </wp:positionV>
              <wp:extent cx="7560000" cy="0"/>
              <wp:effectExtent l="0" t="0" r="0" b="0"/>
              <wp:wrapNone/>
              <wp:docPr id="10" name="Adresa 1. ř. úč Y 5,26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53FC8C" id="Adresa 1. ř. úč Y 5,26 cm" o:spid="_x0000_s1026" style="position:absolute;z-index:251705599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149.1pt" to="595.3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BGo1ZI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 w:rsidR="00467F9A">
      <w:rPr>
        <w:noProof/>
        <w:snapToGrid/>
      </w:rPr>
      <mc:AlternateContent>
        <mc:Choice Requires="wps">
          <w:drawing>
            <wp:anchor distT="0" distB="0" distL="114300" distR="114300" simplePos="0" relativeHeight="251705855" behindDoc="0" locked="0" layoutInCell="1" allowOverlap="1" wp14:anchorId="66CF996C" wp14:editId="453DC509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9" name="P okraj 2 cm X 19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55019D" id="P okraj 2 cm X 19 cm" o:spid="_x0000_s1026" style="position:absolute;z-index:251705855;visibility:hidden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38.65pt,0" to="538.6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3D8CAC6"/>
    <w:lvl w:ilvl="0">
      <w:start w:val="1"/>
      <w:numFmt w:val="decimal"/>
      <w:pStyle w:val="ListNumber5"/>
      <w:lvlText w:val="%1."/>
      <w:lvlJc w:val="left"/>
      <w:pPr>
        <w:tabs>
          <w:tab w:val="num" w:pos="1418"/>
        </w:tabs>
        <w:ind w:left="1418" w:hanging="286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3A2C1DD4"/>
    <w:lvl w:ilvl="0">
      <w:start w:val="1"/>
      <w:numFmt w:val="decimal"/>
      <w:pStyle w:val="ListNumber4"/>
      <w:lvlText w:val="%1."/>
      <w:lvlJc w:val="left"/>
      <w:pPr>
        <w:tabs>
          <w:tab w:val="num" w:pos="1134"/>
        </w:tabs>
        <w:ind w:left="1134" w:hanging="285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4DEE2CE2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D63E8178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89609104"/>
    <w:lvl w:ilvl="0">
      <w:start w:val="1"/>
      <w:numFmt w:val="bullet"/>
      <w:lvlText w:val="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009EE2" w:themeColor="accent1"/>
        <w:sz w:val="16"/>
      </w:rPr>
    </w:lvl>
  </w:abstractNum>
  <w:abstractNum w:abstractNumId="5" w15:restartNumberingAfterBreak="0">
    <w:nsid w:val="FFFFFF81"/>
    <w:multiLevelType w:val="singleLevel"/>
    <w:tmpl w:val="557CEA8E"/>
    <w:lvl w:ilvl="0">
      <w:start w:val="1"/>
      <w:numFmt w:val="bullet"/>
      <w:lvlText w:val="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009EE2" w:themeColor="accent1"/>
        <w:sz w:val="16"/>
      </w:rPr>
    </w:lvl>
  </w:abstractNum>
  <w:abstractNum w:abstractNumId="6" w15:restartNumberingAfterBreak="0">
    <w:nsid w:val="FFFFFF82"/>
    <w:multiLevelType w:val="singleLevel"/>
    <w:tmpl w:val="E6280B86"/>
    <w:lvl w:ilvl="0">
      <w:start w:val="1"/>
      <w:numFmt w:val="bullet"/>
      <w:lvlText w:val=""/>
      <w:lvlJc w:val="left"/>
      <w:pPr>
        <w:tabs>
          <w:tab w:val="num" w:pos="851"/>
        </w:tabs>
        <w:ind w:left="851" w:hanging="285"/>
      </w:pPr>
      <w:rPr>
        <w:rFonts w:ascii="Wingdings" w:hAnsi="Wingdings" w:hint="default"/>
        <w:color w:val="009EE2" w:themeColor="accent1"/>
        <w:sz w:val="16"/>
      </w:rPr>
    </w:lvl>
  </w:abstractNum>
  <w:abstractNum w:abstractNumId="7" w15:restartNumberingAfterBreak="0">
    <w:nsid w:val="FFFFFF83"/>
    <w:multiLevelType w:val="singleLevel"/>
    <w:tmpl w:val="3522E3FC"/>
    <w:lvl w:ilvl="0">
      <w:start w:val="1"/>
      <w:numFmt w:val="bullet"/>
      <w:lvlText w:val=""/>
      <w:lvlJc w:val="left"/>
      <w:pPr>
        <w:tabs>
          <w:tab w:val="num" w:pos="567"/>
        </w:tabs>
        <w:ind w:left="567" w:hanging="284"/>
      </w:pPr>
      <w:rPr>
        <w:rFonts w:ascii="Wingdings" w:hAnsi="Wingdings" w:hint="default"/>
        <w:color w:val="009EE2" w:themeColor="accent1"/>
        <w:sz w:val="16"/>
      </w:rPr>
    </w:lvl>
  </w:abstractNum>
  <w:abstractNum w:abstractNumId="8" w15:restartNumberingAfterBreak="0">
    <w:nsid w:val="FFFFFF88"/>
    <w:multiLevelType w:val="singleLevel"/>
    <w:tmpl w:val="EC1ED0F0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</w:abstractNum>
  <w:abstractNum w:abstractNumId="9" w15:restartNumberingAfterBreak="0">
    <w:nsid w:val="10BA5AED"/>
    <w:multiLevelType w:val="multilevel"/>
    <w:tmpl w:val="9EEC3692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09"/>
        </w:tabs>
        <w:ind w:left="709" w:hanging="709"/>
      </w:pPr>
      <w:rPr>
        <w:rFonts w:hint="default"/>
      </w:rPr>
    </w:lvl>
  </w:abstractNum>
  <w:abstractNum w:abstractNumId="10" w15:restartNumberingAfterBreak="0">
    <w:nsid w:val="1599539B"/>
    <w:multiLevelType w:val="hybridMultilevel"/>
    <w:tmpl w:val="51267F64"/>
    <w:lvl w:ilvl="0" w:tplc="7E60C208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00A40"/>
    <w:multiLevelType w:val="multilevel"/>
    <w:tmpl w:val="63AA02F2"/>
    <w:lvl w:ilvl="0">
      <w:start w:val="1"/>
      <w:numFmt w:val="decimal"/>
      <w:lvlText w:val="%1.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.%41.%3"/>
      <w:lvlJc w:val="left"/>
      <w:pPr>
        <w:ind w:left="4914" w:hanging="8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19E515F"/>
    <w:multiLevelType w:val="multilevel"/>
    <w:tmpl w:val="D0F03D0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3"/>
      </w:pPr>
      <w:rPr>
        <w:rFonts w:hint="default"/>
      </w:rPr>
    </w:lvl>
    <w:lvl w:ilvl="2">
      <w:start w:val="1"/>
      <w:numFmt w:val="decimal"/>
      <w:lvlText w:val="%3.%2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3" w15:restartNumberingAfterBreak="0">
    <w:nsid w:val="28657024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29645D2"/>
    <w:multiLevelType w:val="hybridMultilevel"/>
    <w:tmpl w:val="D3AE3836"/>
    <w:lvl w:ilvl="0" w:tplc="A266CC72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1" w:tplc="080C0019" w:tentative="1">
      <w:start w:val="1"/>
      <w:numFmt w:val="lowerLetter"/>
      <w:lvlText w:val="%2."/>
      <w:lvlJc w:val="left"/>
      <w:pPr>
        <w:ind w:left="2150" w:hanging="360"/>
      </w:pPr>
    </w:lvl>
    <w:lvl w:ilvl="2" w:tplc="080C001B" w:tentative="1">
      <w:start w:val="1"/>
      <w:numFmt w:val="lowerRoman"/>
      <w:lvlText w:val="%3."/>
      <w:lvlJc w:val="right"/>
      <w:pPr>
        <w:ind w:left="2870" w:hanging="180"/>
      </w:pPr>
    </w:lvl>
    <w:lvl w:ilvl="3" w:tplc="080C000F" w:tentative="1">
      <w:start w:val="1"/>
      <w:numFmt w:val="decimal"/>
      <w:lvlText w:val="%4."/>
      <w:lvlJc w:val="left"/>
      <w:pPr>
        <w:ind w:left="3590" w:hanging="360"/>
      </w:pPr>
    </w:lvl>
    <w:lvl w:ilvl="4" w:tplc="080C0019" w:tentative="1">
      <w:start w:val="1"/>
      <w:numFmt w:val="lowerLetter"/>
      <w:lvlText w:val="%5."/>
      <w:lvlJc w:val="left"/>
      <w:pPr>
        <w:ind w:left="4310" w:hanging="360"/>
      </w:pPr>
    </w:lvl>
    <w:lvl w:ilvl="5" w:tplc="080C001B" w:tentative="1">
      <w:start w:val="1"/>
      <w:numFmt w:val="lowerRoman"/>
      <w:lvlText w:val="%6."/>
      <w:lvlJc w:val="right"/>
      <w:pPr>
        <w:ind w:left="5030" w:hanging="180"/>
      </w:pPr>
    </w:lvl>
    <w:lvl w:ilvl="6" w:tplc="080C000F" w:tentative="1">
      <w:start w:val="1"/>
      <w:numFmt w:val="decimal"/>
      <w:lvlText w:val="%7."/>
      <w:lvlJc w:val="left"/>
      <w:pPr>
        <w:ind w:left="5750" w:hanging="360"/>
      </w:pPr>
    </w:lvl>
    <w:lvl w:ilvl="7" w:tplc="080C0019" w:tentative="1">
      <w:start w:val="1"/>
      <w:numFmt w:val="lowerLetter"/>
      <w:lvlText w:val="%8."/>
      <w:lvlJc w:val="left"/>
      <w:pPr>
        <w:ind w:left="6470" w:hanging="360"/>
      </w:pPr>
    </w:lvl>
    <w:lvl w:ilvl="8" w:tplc="080C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5" w15:restartNumberingAfterBreak="0">
    <w:nsid w:val="490918CA"/>
    <w:multiLevelType w:val="multilevel"/>
    <w:tmpl w:val="9FBA2F9E"/>
    <w:lvl w:ilvl="0">
      <w:start w:val="1"/>
      <w:numFmt w:val="bullet"/>
      <w:pStyle w:val="ListBullet"/>
      <w:lvlText w:val="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  <w:color w:val="009EE2" w:themeColor="accent1"/>
        <w:sz w:val="16"/>
      </w:rPr>
    </w:lvl>
    <w:lvl w:ilvl="1">
      <w:start w:val="1"/>
      <w:numFmt w:val="bullet"/>
      <w:pStyle w:val="ListBullet2"/>
      <w:lvlText w:val=""/>
      <w:lvlJc w:val="left"/>
      <w:pPr>
        <w:tabs>
          <w:tab w:val="num" w:pos="568"/>
        </w:tabs>
        <w:ind w:left="568" w:hanging="284"/>
      </w:pPr>
      <w:rPr>
        <w:rFonts w:ascii="Wingdings" w:hAnsi="Wingdings" w:hint="default"/>
        <w:color w:val="009EE2" w:themeColor="accent1"/>
        <w:sz w:val="16"/>
      </w:rPr>
    </w:lvl>
    <w:lvl w:ilvl="2">
      <w:start w:val="1"/>
      <w:numFmt w:val="bullet"/>
      <w:pStyle w:val="ListBullet3"/>
      <w:lvlText w:val=""/>
      <w:lvlJc w:val="left"/>
      <w:pPr>
        <w:tabs>
          <w:tab w:val="num" w:pos="852"/>
        </w:tabs>
        <w:ind w:left="852" w:hanging="284"/>
      </w:pPr>
      <w:rPr>
        <w:rFonts w:ascii="Wingdings" w:hAnsi="Wingdings" w:hint="default"/>
        <w:color w:val="009EE2" w:themeColor="accent1"/>
        <w:sz w:val="16"/>
      </w:rPr>
    </w:lvl>
    <w:lvl w:ilvl="3">
      <w:start w:val="1"/>
      <w:numFmt w:val="bullet"/>
      <w:pStyle w:val="ListBullet4"/>
      <w:lvlText w:val=""/>
      <w:lvlJc w:val="left"/>
      <w:pPr>
        <w:tabs>
          <w:tab w:val="num" w:pos="1136"/>
        </w:tabs>
        <w:ind w:left="1136" w:hanging="284"/>
      </w:pPr>
      <w:rPr>
        <w:rFonts w:ascii="Wingdings" w:hAnsi="Wingdings" w:hint="default"/>
        <w:color w:val="009EE2" w:themeColor="accent1"/>
        <w:sz w:val="16"/>
      </w:rPr>
    </w:lvl>
    <w:lvl w:ilvl="4">
      <w:start w:val="1"/>
      <w:numFmt w:val="bullet"/>
      <w:pStyle w:val="ListBullet5"/>
      <w:lvlText w:val=""/>
      <w:lvlJc w:val="left"/>
      <w:pPr>
        <w:tabs>
          <w:tab w:val="num" w:pos="1420"/>
        </w:tabs>
        <w:ind w:left="1420" w:hanging="284"/>
      </w:pPr>
      <w:rPr>
        <w:rFonts w:ascii="Wingdings" w:hAnsi="Wingdings" w:hint="default"/>
        <w:color w:val="009EE2" w:themeColor="accent1"/>
        <w:sz w:val="16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16" w15:restartNumberingAfterBreak="0">
    <w:nsid w:val="4B58296B"/>
    <w:multiLevelType w:val="hybridMultilevel"/>
    <w:tmpl w:val="561CD846"/>
    <w:lvl w:ilvl="0" w:tplc="D6143E0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DB90540"/>
    <w:multiLevelType w:val="hybridMultilevel"/>
    <w:tmpl w:val="5B2E6DDC"/>
    <w:lvl w:ilvl="0" w:tplc="29C0FB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52183"/>
    <w:multiLevelType w:val="multilevel"/>
    <w:tmpl w:val="DD9E91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..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5DC212E"/>
    <w:multiLevelType w:val="hybridMultilevel"/>
    <w:tmpl w:val="A8542418"/>
    <w:lvl w:ilvl="0" w:tplc="BA167C3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46298"/>
    <w:multiLevelType w:val="hybridMultilevel"/>
    <w:tmpl w:val="4FD27FB6"/>
    <w:lvl w:ilvl="0" w:tplc="16BA443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07055"/>
    <w:multiLevelType w:val="hybridMultilevel"/>
    <w:tmpl w:val="8894FE30"/>
    <w:lvl w:ilvl="0" w:tplc="97BC8514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C63EF5"/>
    <w:multiLevelType w:val="multilevel"/>
    <w:tmpl w:val="12B06D1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BF36AF7"/>
    <w:multiLevelType w:val="hybridMultilevel"/>
    <w:tmpl w:val="BE6EFFA0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635257068">
    <w:abstractNumId w:val="18"/>
  </w:num>
  <w:num w:numId="2" w16cid:durableId="1273631430">
    <w:abstractNumId w:val="14"/>
  </w:num>
  <w:num w:numId="3" w16cid:durableId="128321755">
    <w:abstractNumId w:val="11"/>
  </w:num>
  <w:num w:numId="4" w16cid:durableId="845436095">
    <w:abstractNumId w:val="16"/>
  </w:num>
  <w:num w:numId="5" w16cid:durableId="1771242509">
    <w:abstractNumId w:val="13"/>
  </w:num>
  <w:num w:numId="6" w16cid:durableId="128328629">
    <w:abstractNumId w:val="20"/>
  </w:num>
  <w:num w:numId="7" w16cid:durableId="888807220">
    <w:abstractNumId w:val="22"/>
  </w:num>
  <w:num w:numId="8" w16cid:durableId="28799713">
    <w:abstractNumId w:val="10"/>
  </w:num>
  <w:num w:numId="9" w16cid:durableId="1625234402">
    <w:abstractNumId w:val="19"/>
  </w:num>
  <w:num w:numId="10" w16cid:durableId="159388595">
    <w:abstractNumId w:val="12"/>
  </w:num>
  <w:num w:numId="11" w16cid:durableId="869343990">
    <w:abstractNumId w:val="13"/>
  </w:num>
  <w:num w:numId="12" w16cid:durableId="821822310">
    <w:abstractNumId w:val="21"/>
  </w:num>
  <w:num w:numId="13" w16cid:durableId="954019234">
    <w:abstractNumId w:val="18"/>
  </w:num>
  <w:num w:numId="14" w16cid:durableId="1848401337">
    <w:abstractNumId w:val="18"/>
  </w:num>
  <w:num w:numId="15" w16cid:durableId="1858543163">
    <w:abstractNumId w:val="18"/>
  </w:num>
  <w:num w:numId="16" w16cid:durableId="189733314">
    <w:abstractNumId w:val="14"/>
  </w:num>
  <w:num w:numId="17" w16cid:durableId="1726030312">
    <w:abstractNumId w:val="18"/>
  </w:num>
  <w:num w:numId="18" w16cid:durableId="399913587">
    <w:abstractNumId w:val="23"/>
  </w:num>
  <w:num w:numId="19" w16cid:durableId="650906362">
    <w:abstractNumId w:val="9"/>
  </w:num>
  <w:num w:numId="20" w16cid:durableId="120349525">
    <w:abstractNumId w:val="7"/>
  </w:num>
  <w:num w:numId="21" w16cid:durableId="2039309003">
    <w:abstractNumId w:val="6"/>
  </w:num>
  <w:num w:numId="22" w16cid:durableId="154421633">
    <w:abstractNumId w:val="15"/>
  </w:num>
  <w:num w:numId="23" w16cid:durableId="1001666010">
    <w:abstractNumId w:val="7"/>
    <w:lvlOverride w:ilvl="0">
      <w:startOverride w:val="1"/>
    </w:lvlOverride>
  </w:num>
  <w:num w:numId="24" w16cid:durableId="911158419">
    <w:abstractNumId w:val="7"/>
    <w:lvlOverride w:ilvl="0">
      <w:startOverride w:val="1"/>
    </w:lvlOverride>
  </w:num>
  <w:num w:numId="25" w16cid:durableId="313143179">
    <w:abstractNumId w:val="6"/>
    <w:lvlOverride w:ilvl="0">
      <w:startOverride w:val="1"/>
    </w:lvlOverride>
  </w:num>
  <w:num w:numId="26" w16cid:durableId="93092733">
    <w:abstractNumId w:val="6"/>
    <w:lvlOverride w:ilvl="0">
      <w:startOverride w:val="1"/>
    </w:lvlOverride>
  </w:num>
  <w:num w:numId="27" w16cid:durableId="337464977">
    <w:abstractNumId w:val="15"/>
    <w:lvlOverride w:ilvl="0">
      <w:startOverride w:val="1"/>
    </w:lvlOverride>
  </w:num>
  <w:num w:numId="28" w16cid:durableId="2066292232">
    <w:abstractNumId w:val="7"/>
    <w:lvlOverride w:ilvl="0">
      <w:startOverride w:val="1"/>
    </w:lvlOverride>
  </w:num>
  <w:num w:numId="29" w16cid:durableId="469399979">
    <w:abstractNumId w:val="7"/>
    <w:lvlOverride w:ilvl="0">
      <w:startOverride w:val="1"/>
    </w:lvlOverride>
  </w:num>
  <w:num w:numId="30" w16cid:durableId="1743747322">
    <w:abstractNumId w:val="7"/>
    <w:lvlOverride w:ilvl="0">
      <w:startOverride w:val="1"/>
    </w:lvlOverride>
  </w:num>
  <w:num w:numId="31" w16cid:durableId="993295198">
    <w:abstractNumId w:val="15"/>
    <w:lvlOverride w:ilvl="0">
      <w:startOverride w:val="1"/>
    </w:lvlOverride>
  </w:num>
  <w:num w:numId="32" w16cid:durableId="200360763">
    <w:abstractNumId w:val="15"/>
    <w:lvlOverride w:ilvl="0">
      <w:startOverride w:val="1"/>
    </w:lvlOverride>
  </w:num>
  <w:num w:numId="33" w16cid:durableId="1956018368">
    <w:abstractNumId w:val="15"/>
    <w:lvlOverride w:ilvl="0">
      <w:startOverride w:val="1"/>
    </w:lvlOverride>
  </w:num>
  <w:num w:numId="34" w16cid:durableId="81029583">
    <w:abstractNumId w:val="7"/>
    <w:lvlOverride w:ilvl="0">
      <w:startOverride w:val="1"/>
    </w:lvlOverride>
  </w:num>
  <w:num w:numId="35" w16cid:durableId="132790802">
    <w:abstractNumId w:val="5"/>
  </w:num>
  <w:num w:numId="36" w16cid:durableId="657266261">
    <w:abstractNumId w:val="4"/>
  </w:num>
  <w:num w:numId="37" w16cid:durableId="2059620168">
    <w:abstractNumId w:val="6"/>
    <w:lvlOverride w:ilvl="0">
      <w:startOverride w:val="1"/>
    </w:lvlOverride>
  </w:num>
  <w:num w:numId="38" w16cid:durableId="1410618638">
    <w:abstractNumId w:val="15"/>
  </w:num>
  <w:num w:numId="39" w16cid:durableId="5987569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2853798">
    <w:abstractNumId w:val="8"/>
  </w:num>
  <w:num w:numId="41" w16cid:durableId="444234032">
    <w:abstractNumId w:val="3"/>
  </w:num>
  <w:num w:numId="42" w16cid:durableId="316694566">
    <w:abstractNumId w:val="2"/>
  </w:num>
  <w:num w:numId="43" w16cid:durableId="1183323488">
    <w:abstractNumId w:val="1"/>
  </w:num>
  <w:num w:numId="44" w16cid:durableId="1355884685">
    <w:abstractNumId w:val="0"/>
  </w:num>
  <w:num w:numId="45" w16cid:durableId="7780681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99"/>
    <w:rsid w:val="00016BEE"/>
    <w:rsid w:val="0004030A"/>
    <w:rsid w:val="00063145"/>
    <w:rsid w:val="00066ACF"/>
    <w:rsid w:val="0009569B"/>
    <w:rsid w:val="000A76C8"/>
    <w:rsid w:val="000B3EF1"/>
    <w:rsid w:val="000B7638"/>
    <w:rsid w:val="000C5287"/>
    <w:rsid w:val="000D62EB"/>
    <w:rsid w:val="000D7C69"/>
    <w:rsid w:val="000E0461"/>
    <w:rsid w:val="000F5EB3"/>
    <w:rsid w:val="000F719E"/>
    <w:rsid w:val="000F76FA"/>
    <w:rsid w:val="001124A9"/>
    <w:rsid w:val="00120747"/>
    <w:rsid w:val="00153927"/>
    <w:rsid w:val="001637D3"/>
    <w:rsid w:val="00175F37"/>
    <w:rsid w:val="00192E4D"/>
    <w:rsid w:val="001A13AB"/>
    <w:rsid w:val="001A5B28"/>
    <w:rsid w:val="001A65E5"/>
    <w:rsid w:val="001D06D6"/>
    <w:rsid w:val="001E5A5F"/>
    <w:rsid w:val="001F4EDE"/>
    <w:rsid w:val="001F6CBB"/>
    <w:rsid w:val="00232756"/>
    <w:rsid w:val="00240DBC"/>
    <w:rsid w:val="00265CA6"/>
    <w:rsid w:val="0029127F"/>
    <w:rsid w:val="00291BBF"/>
    <w:rsid w:val="002929D8"/>
    <w:rsid w:val="002D0638"/>
    <w:rsid w:val="002D7F94"/>
    <w:rsid w:val="002E3768"/>
    <w:rsid w:val="002E4C95"/>
    <w:rsid w:val="002E7CC5"/>
    <w:rsid w:val="00326128"/>
    <w:rsid w:val="0035167A"/>
    <w:rsid w:val="003634DA"/>
    <w:rsid w:val="00366CA3"/>
    <w:rsid w:val="003744BB"/>
    <w:rsid w:val="00392343"/>
    <w:rsid w:val="0039636A"/>
    <w:rsid w:val="00397D07"/>
    <w:rsid w:val="003A140F"/>
    <w:rsid w:val="003A5E2A"/>
    <w:rsid w:val="003A6344"/>
    <w:rsid w:val="003C0DBE"/>
    <w:rsid w:val="003C4732"/>
    <w:rsid w:val="003F391D"/>
    <w:rsid w:val="00404854"/>
    <w:rsid w:val="00467F9A"/>
    <w:rsid w:val="004812E1"/>
    <w:rsid w:val="004863C0"/>
    <w:rsid w:val="004C32C2"/>
    <w:rsid w:val="004E4B69"/>
    <w:rsid w:val="00524A83"/>
    <w:rsid w:val="00524DEC"/>
    <w:rsid w:val="00562F55"/>
    <w:rsid w:val="005958BC"/>
    <w:rsid w:val="005C18F8"/>
    <w:rsid w:val="005D5172"/>
    <w:rsid w:val="005E23B9"/>
    <w:rsid w:val="005E346B"/>
    <w:rsid w:val="00624091"/>
    <w:rsid w:val="006379A1"/>
    <w:rsid w:val="0064369D"/>
    <w:rsid w:val="00646D77"/>
    <w:rsid w:val="0065671A"/>
    <w:rsid w:val="006813EA"/>
    <w:rsid w:val="00681EA9"/>
    <w:rsid w:val="006906FE"/>
    <w:rsid w:val="00696B93"/>
    <w:rsid w:val="0069763C"/>
    <w:rsid w:val="006C4397"/>
    <w:rsid w:val="006D26C6"/>
    <w:rsid w:val="006F17C7"/>
    <w:rsid w:val="00710315"/>
    <w:rsid w:val="00735C7F"/>
    <w:rsid w:val="007410E8"/>
    <w:rsid w:val="0075051E"/>
    <w:rsid w:val="007733AF"/>
    <w:rsid w:val="007970DE"/>
    <w:rsid w:val="007A5587"/>
    <w:rsid w:val="007B6307"/>
    <w:rsid w:val="007C41AA"/>
    <w:rsid w:val="007C536B"/>
    <w:rsid w:val="007C7CF9"/>
    <w:rsid w:val="007D0774"/>
    <w:rsid w:val="007D2715"/>
    <w:rsid w:val="007D69D6"/>
    <w:rsid w:val="008051E0"/>
    <w:rsid w:val="008114BC"/>
    <w:rsid w:val="008204F7"/>
    <w:rsid w:val="00821D51"/>
    <w:rsid w:val="008311EF"/>
    <w:rsid w:val="00831984"/>
    <w:rsid w:val="00846192"/>
    <w:rsid w:val="00846277"/>
    <w:rsid w:val="00854CA0"/>
    <w:rsid w:val="00864E30"/>
    <w:rsid w:val="008705B5"/>
    <w:rsid w:val="00882494"/>
    <w:rsid w:val="00890692"/>
    <w:rsid w:val="00891530"/>
    <w:rsid w:val="00891E4B"/>
    <w:rsid w:val="008A3C45"/>
    <w:rsid w:val="008A5D74"/>
    <w:rsid w:val="008B5721"/>
    <w:rsid w:val="008B6470"/>
    <w:rsid w:val="008C5365"/>
    <w:rsid w:val="008E17C0"/>
    <w:rsid w:val="008E6985"/>
    <w:rsid w:val="00907E3A"/>
    <w:rsid w:val="00921177"/>
    <w:rsid w:val="00925725"/>
    <w:rsid w:val="00942A6D"/>
    <w:rsid w:val="00945207"/>
    <w:rsid w:val="00954488"/>
    <w:rsid w:val="0098277A"/>
    <w:rsid w:val="009C1130"/>
    <w:rsid w:val="009C244F"/>
    <w:rsid w:val="009D154C"/>
    <w:rsid w:val="009F20D3"/>
    <w:rsid w:val="00A01795"/>
    <w:rsid w:val="00A04D36"/>
    <w:rsid w:val="00A20875"/>
    <w:rsid w:val="00A21A96"/>
    <w:rsid w:val="00A25C64"/>
    <w:rsid w:val="00A25CC1"/>
    <w:rsid w:val="00A6426A"/>
    <w:rsid w:val="00A66FFB"/>
    <w:rsid w:val="00A76243"/>
    <w:rsid w:val="00A8157D"/>
    <w:rsid w:val="00A87554"/>
    <w:rsid w:val="00AB73F9"/>
    <w:rsid w:val="00AF252D"/>
    <w:rsid w:val="00AF3B07"/>
    <w:rsid w:val="00B41805"/>
    <w:rsid w:val="00B47E52"/>
    <w:rsid w:val="00B67A6F"/>
    <w:rsid w:val="00B876E2"/>
    <w:rsid w:val="00B947A0"/>
    <w:rsid w:val="00BA62E8"/>
    <w:rsid w:val="00BB396B"/>
    <w:rsid w:val="00BB5785"/>
    <w:rsid w:val="00BD0A24"/>
    <w:rsid w:val="00BD0F96"/>
    <w:rsid w:val="00BE3E30"/>
    <w:rsid w:val="00C051E1"/>
    <w:rsid w:val="00C05419"/>
    <w:rsid w:val="00C45B9A"/>
    <w:rsid w:val="00C52122"/>
    <w:rsid w:val="00C530B9"/>
    <w:rsid w:val="00C73CDC"/>
    <w:rsid w:val="00C76A08"/>
    <w:rsid w:val="00C82746"/>
    <w:rsid w:val="00C83CC9"/>
    <w:rsid w:val="00C87B48"/>
    <w:rsid w:val="00CB55BC"/>
    <w:rsid w:val="00CC128B"/>
    <w:rsid w:val="00CC5822"/>
    <w:rsid w:val="00CC76ED"/>
    <w:rsid w:val="00CD6E2A"/>
    <w:rsid w:val="00CF3361"/>
    <w:rsid w:val="00CF4F72"/>
    <w:rsid w:val="00D108F4"/>
    <w:rsid w:val="00D15BEC"/>
    <w:rsid w:val="00D30BF4"/>
    <w:rsid w:val="00D53EA6"/>
    <w:rsid w:val="00D56F4E"/>
    <w:rsid w:val="00D61782"/>
    <w:rsid w:val="00D62537"/>
    <w:rsid w:val="00D66EC2"/>
    <w:rsid w:val="00D72D04"/>
    <w:rsid w:val="00D972CD"/>
    <w:rsid w:val="00DF2F55"/>
    <w:rsid w:val="00DF3982"/>
    <w:rsid w:val="00E01C12"/>
    <w:rsid w:val="00E24765"/>
    <w:rsid w:val="00E372CD"/>
    <w:rsid w:val="00E4413B"/>
    <w:rsid w:val="00E5606A"/>
    <w:rsid w:val="00E604B4"/>
    <w:rsid w:val="00E67E79"/>
    <w:rsid w:val="00E739DB"/>
    <w:rsid w:val="00E755F7"/>
    <w:rsid w:val="00EA4BC1"/>
    <w:rsid w:val="00EC7299"/>
    <w:rsid w:val="00EF2ABD"/>
    <w:rsid w:val="00F018B4"/>
    <w:rsid w:val="00F032B0"/>
    <w:rsid w:val="00F054AF"/>
    <w:rsid w:val="00F608A7"/>
    <w:rsid w:val="00F75120"/>
    <w:rsid w:val="00F77D17"/>
    <w:rsid w:val="00F949B8"/>
    <w:rsid w:val="00FA2520"/>
    <w:rsid w:val="00FA6F25"/>
    <w:rsid w:val="00FC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DC7EF"/>
  <w15:chartTrackingRefBased/>
  <w15:docId w15:val="{FF28B97D-C419-4B5F-9E84-AEA6FFEE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1" w:qFormat="1"/>
    <w:lsdException w:name="List Bullet 3" w:uiPriority="11" w:qFormat="1"/>
    <w:lsdException w:name="List Bullet 4" w:uiPriority="11" w:qFormat="1"/>
    <w:lsdException w:name="List Bullet 5" w:uiPriority="11"/>
    <w:lsdException w:name="List Number 2" w:uiPriority="13" w:qFormat="1"/>
    <w:lsdException w:name="List Number 3" w:uiPriority="13" w:qFormat="1"/>
    <w:lsdException w:name="List Number 4" w:uiPriority="13" w:qFormat="1"/>
    <w:lsdException w:name="List Number 5" w:uiPriority="13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uiPriority="15" w:qFormat="1"/>
    <w:lsdException w:name="List Continue 5" w:uiPriority="15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2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3"/>
    <w:lsdException w:name="Intense Emphasis" w:semiHidden="1" w:uiPriority="25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92"/>
    <w:pPr>
      <w:spacing w:after="240" w:line="360" w:lineRule="atLeast"/>
      <w:jc w:val="both"/>
    </w:pPr>
    <w:rPr>
      <w:rFonts w:eastAsia="Times New Roman" w:cstheme="majorHAnsi"/>
      <w:snapToGrid w:val="0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3AB"/>
    <w:pPr>
      <w:numPr>
        <w:numId w:val="19"/>
      </w:numPr>
      <w:spacing w:before="360"/>
      <w:outlineLvl w:val="0"/>
    </w:pPr>
    <w:rPr>
      <w:rFonts w:asciiTheme="majorHAnsi" w:hAnsiTheme="majorHAnsi"/>
      <w:b/>
      <w:color w:val="17598A" w:themeColor="text2"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3AB"/>
    <w:pPr>
      <w:keepNext/>
      <w:numPr>
        <w:ilvl w:val="1"/>
        <w:numId w:val="19"/>
      </w:numPr>
      <w:spacing w:before="360"/>
      <w:outlineLvl w:val="1"/>
    </w:pPr>
    <w:rPr>
      <w:rFonts w:asciiTheme="majorHAnsi" w:hAnsiTheme="majorHAnsi"/>
      <w:b/>
      <w:color w:val="009EE2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3AB"/>
    <w:pPr>
      <w:keepLines/>
      <w:numPr>
        <w:ilvl w:val="2"/>
        <w:numId w:val="19"/>
      </w:numPr>
      <w:spacing w:before="360"/>
      <w:outlineLvl w:val="2"/>
    </w:pPr>
    <w:rPr>
      <w:rFonts w:asciiTheme="majorHAnsi" w:hAnsiTheme="majorHAnsi"/>
      <w:b/>
    </w:rPr>
  </w:style>
  <w:style w:type="paragraph" w:styleId="Heading4">
    <w:name w:val="heading 4"/>
    <w:basedOn w:val="Normal"/>
    <w:next w:val="Normal"/>
    <w:link w:val="Heading4Char"/>
    <w:uiPriority w:val="9"/>
    <w:qFormat/>
    <w:rsid w:val="007410E8"/>
    <w:pPr>
      <w:keepNext/>
      <w:keepLines/>
      <w:numPr>
        <w:ilvl w:val="3"/>
        <w:numId w:val="19"/>
      </w:numPr>
      <w:spacing w:before="360"/>
      <w:outlineLvl w:val="3"/>
    </w:pPr>
    <w:rPr>
      <w:rFonts w:asciiTheme="majorHAnsi" w:hAnsiTheme="majorHAnsi"/>
      <w:b/>
      <w:lang w:val="en-GB" w:eastAsia="nl-NL"/>
    </w:rPr>
  </w:style>
  <w:style w:type="paragraph" w:styleId="Heading5">
    <w:name w:val="heading 5"/>
    <w:basedOn w:val="Normal"/>
    <w:next w:val="Normal"/>
    <w:link w:val="Heading5Char"/>
    <w:uiPriority w:val="9"/>
    <w:qFormat/>
    <w:rsid w:val="007410E8"/>
    <w:pPr>
      <w:numPr>
        <w:ilvl w:val="4"/>
        <w:numId w:val="19"/>
      </w:numPr>
      <w:spacing w:before="360"/>
      <w:outlineLvl w:val="4"/>
    </w:pPr>
    <w:rPr>
      <w:rFonts w:asciiTheme="majorHAnsi" w:hAnsiTheme="majorHAns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8A5D74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10E8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E7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10E8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70706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10E8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706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A66FFB"/>
    <w:pPr>
      <w:tabs>
        <w:tab w:val="left" w:pos="709"/>
        <w:tab w:val="right" w:leader="dot" w:pos="9638"/>
      </w:tabs>
      <w:spacing w:before="360" w:after="0"/>
      <w:ind w:left="709" w:hanging="709"/>
      <w:contextualSpacing/>
    </w:pPr>
    <w:rPr>
      <w:b/>
      <w:noProof/>
      <w:color w:val="009EE2" w:themeColor="accent1"/>
    </w:rPr>
  </w:style>
  <w:style w:type="character" w:styleId="PlaceholderText">
    <w:name w:val="Placeholder Text"/>
    <w:basedOn w:val="DefaultParagraphFont"/>
    <w:uiPriority w:val="99"/>
    <w:semiHidden/>
    <w:rsid w:val="000F76F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A13AB"/>
    <w:rPr>
      <w:rFonts w:asciiTheme="majorHAnsi" w:eastAsia="Times New Roman" w:hAnsiTheme="majorHAnsi" w:cstheme="majorHAnsi"/>
      <w:b/>
      <w:snapToGrid w:val="0"/>
      <w:color w:val="17598A" w:themeColor="text2"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A13AB"/>
    <w:rPr>
      <w:rFonts w:asciiTheme="majorHAnsi" w:eastAsia="Times New Roman" w:hAnsiTheme="majorHAnsi" w:cstheme="majorHAnsi"/>
      <w:b/>
      <w:snapToGrid w:val="0"/>
      <w:color w:val="009EE2" w:themeColor="accent1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A13AB"/>
    <w:rPr>
      <w:rFonts w:asciiTheme="majorHAnsi" w:eastAsia="Times New Roman" w:hAnsiTheme="majorHAnsi" w:cstheme="majorHAnsi"/>
      <w:b/>
      <w:snapToGrid w:val="0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410E8"/>
    <w:rPr>
      <w:rFonts w:asciiTheme="majorHAnsi" w:eastAsia="Times New Roman" w:hAnsiTheme="majorHAnsi" w:cstheme="majorHAnsi"/>
      <w:b/>
      <w:snapToGrid w:val="0"/>
      <w:sz w:val="20"/>
      <w:szCs w:val="20"/>
      <w:lang w:val="en-GB" w:eastAsia="nl-NL"/>
    </w:rPr>
  </w:style>
  <w:style w:type="character" w:styleId="Hyperlink">
    <w:name w:val="Hyperlink"/>
    <w:uiPriority w:val="99"/>
    <w:rsid w:val="00A01795"/>
    <w:rPr>
      <w:color w:val="009EE2" w:themeColor="accent1"/>
      <w:u w:val="single"/>
    </w:rPr>
  </w:style>
  <w:style w:type="paragraph" w:styleId="ListBullet">
    <w:name w:val="List Bullet"/>
    <w:basedOn w:val="Normal"/>
    <w:uiPriority w:val="10"/>
    <w:qFormat/>
    <w:rsid w:val="00BA62E8"/>
    <w:pPr>
      <w:numPr>
        <w:numId w:val="38"/>
      </w:numPr>
      <w:spacing w:after="120"/>
    </w:pPr>
    <w:rPr>
      <w:noProof/>
    </w:rPr>
  </w:style>
  <w:style w:type="paragraph" w:styleId="Header">
    <w:name w:val="header"/>
    <w:basedOn w:val="Normal"/>
    <w:link w:val="HeaderChar"/>
    <w:uiPriority w:val="99"/>
    <w:rsid w:val="00E604B4"/>
    <w:pPr>
      <w:tabs>
        <w:tab w:val="center" w:pos="4320"/>
        <w:tab w:val="right" w:pos="8640"/>
      </w:tabs>
      <w:spacing w:after="0"/>
      <w:contextualSpacing/>
    </w:pPr>
    <w:rPr>
      <w:color w:val="9A9A99" w:themeColor="text1" w:themeTint="99"/>
    </w:rPr>
  </w:style>
  <w:style w:type="character" w:customStyle="1" w:styleId="HeaderChar">
    <w:name w:val="Header Char"/>
    <w:basedOn w:val="DefaultParagraphFont"/>
    <w:link w:val="Header"/>
    <w:uiPriority w:val="99"/>
    <w:rsid w:val="00E604B4"/>
    <w:rPr>
      <w:rFonts w:eastAsia="Times New Roman" w:cstheme="majorHAnsi"/>
      <w:snapToGrid w:val="0"/>
      <w:color w:val="9A9A99" w:themeColor="text1" w:themeTint="99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2E4C95"/>
    <w:pPr>
      <w:tabs>
        <w:tab w:val="center" w:pos="4320"/>
        <w:tab w:val="right" w:pos="8640"/>
      </w:tabs>
      <w:spacing w:after="0"/>
      <w:contextualSpacing/>
    </w:pPr>
    <w:rPr>
      <w:color w:val="9A9A99"/>
    </w:rPr>
  </w:style>
  <w:style w:type="character" w:customStyle="1" w:styleId="FooterChar">
    <w:name w:val="Footer Char"/>
    <w:basedOn w:val="DefaultParagraphFont"/>
    <w:link w:val="Footer"/>
    <w:uiPriority w:val="99"/>
    <w:rsid w:val="002E4C95"/>
    <w:rPr>
      <w:rFonts w:eastAsia="Times New Roman" w:cstheme="majorHAnsi"/>
      <w:snapToGrid w:val="0"/>
      <w:color w:val="9A9A99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7410E8"/>
    <w:rPr>
      <w:rFonts w:asciiTheme="majorHAnsi" w:eastAsia="Times New Roman" w:hAnsiTheme="majorHAnsi" w:cstheme="majorHAnsi"/>
      <w:b/>
      <w:snapToGrid w:val="0"/>
      <w:color w:val="000000"/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unhideWhenUsed/>
    <w:rsid w:val="00A66FFB"/>
    <w:pPr>
      <w:tabs>
        <w:tab w:val="left" w:pos="709"/>
        <w:tab w:val="right" w:leader="dot" w:pos="9639"/>
      </w:tabs>
      <w:spacing w:after="0"/>
      <w:ind w:left="709" w:hanging="709"/>
      <w:contextualSpacing/>
    </w:pPr>
    <w:rPr>
      <w:noProof/>
    </w:rPr>
  </w:style>
  <w:style w:type="paragraph" w:styleId="Title">
    <w:name w:val="Title"/>
    <w:basedOn w:val="Normal"/>
    <w:next w:val="Normal"/>
    <w:link w:val="TitleChar"/>
    <w:uiPriority w:val="17"/>
    <w:qFormat/>
    <w:rsid w:val="00846277"/>
    <w:pPr>
      <w:spacing w:before="120" w:after="120" w:line="576" w:lineRule="atLeast"/>
      <w:contextualSpacing/>
      <w:jc w:val="center"/>
    </w:pPr>
    <w:rPr>
      <w:rFonts w:asciiTheme="majorHAnsi" w:eastAsiaTheme="majorEastAsia" w:hAnsiTheme="majorHAnsi" w:cstheme="majorBidi"/>
      <w:b/>
      <w:color w:val="17598A" w:themeColor="text2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7"/>
    <w:rsid w:val="003C4732"/>
    <w:rPr>
      <w:rFonts w:asciiTheme="majorHAnsi" w:eastAsiaTheme="majorEastAsia" w:hAnsiTheme="majorHAnsi" w:cstheme="majorBidi"/>
      <w:b/>
      <w:snapToGrid w:val="0"/>
      <w:color w:val="17598A" w:themeColor="text2"/>
      <w:spacing w:val="-10"/>
      <w:kern w:val="28"/>
      <w:sz w:val="48"/>
      <w:szCs w:val="5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62F55"/>
    <w:pPr>
      <w:shd w:val="clear" w:color="auto" w:fill="F3FAFD"/>
      <w:spacing w:before="360" w:after="360"/>
      <w:ind w:left="864" w:right="864"/>
      <w:jc w:val="center"/>
    </w:pPr>
    <w:rPr>
      <w:rFonts w:ascii="Calibri Light" w:hAnsi="Calibri Light" w:cs="Calibri Light"/>
      <w:bCs/>
      <w:i/>
      <w:color w:val="17598C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01795"/>
    <w:rPr>
      <w:rFonts w:ascii="Calibri Light" w:eastAsia="Times New Roman" w:hAnsi="Calibri Light" w:cs="Calibri Light"/>
      <w:bCs/>
      <w:i/>
      <w:snapToGrid w:val="0"/>
      <w:color w:val="17598C"/>
      <w:sz w:val="28"/>
      <w:szCs w:val="28"/>
      <w:shd w:val="clear" w:color="auto" w:fill="F3FAFD"/>
      <w:lang w:val="en-US"/>
    </w:rPr>
  </w:style>
  <w:style w:type="table" w:styleId="TableGrid">
    <w:name w:val="Table Grid"/>
    <w:basedOn w:val="TableNormal"/>
    <w:uiPriority w:val="39"/>
    <w:rsid w:val="00F75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61782"/>
    <w:pPr>
      <w:spacing w:after="360" w:line="240" w:lineRule="atLeast"/>
    </w:pPr>
    <w:rPr>
      <w:i/>
      <w:iCs/>
      <w:color w:val="9A9A99" w:themeColor="text1" w:themeTint="99"/>
      <w:szCs w:val="18"/>
    </w:rPr>
  </w:style>
  <w:style w:type="paragraph" w:styleId="ListBullet2">
    <w:name w:val="List Bullet 2"/>
    <w:basedOn w:val="Normal"/>
    <w:uiPriority w:val="11"/>
    <w:qFormat/>
    <w:rsid w:val="00BA62E8"/>
    <w:pPr>
      <w:numPr>
        <w:ilvl w:val="1"/>
        <w:numId w:val="38"/>
      </w:numPr>
      <w:spacing w:after="120"/>
    </w:pPr>
    <w:rPr>
      <w:noProof/>
    </w:rPr>
  </w:style>
  <w:style w:type="table" w:styleId="GridTable4-Accent1">
    <w:name w:val="Grid Table 4 Accent 1"/>
    <w:basedOn w:val="TableNormal"/>
    <w:uiPriority w:val="49"/>
    <w:rsid w:val="00BB396B"/>
    <w:pPr>
      <w:spacing w:after="0" w:line="240" w:lineRule="auto"/>
    </w:pPr>
    <w:tblPr>
      <w:tblStyleRowBandSize w:val="1"/>
      <w:tblStyleColBandSize w:val="1"/>
      <w:tblBorders>
        <w:top w:val="single" w:sz="4" w:space="0" w:color="54CBFF" w:themeColor="accent1" w:themeTint="99"/>
        <w:left w:val="single" w:sz="4" w:space="0" w:color="54CBFF" w:themeColor="accent1" w:themeTint="99"/>
        <w:bottom w:val="single" w:sz="4" w:space="0" w:color="54CBFF" w:themeColor="accent1" w:themeTint="99"/>
        <w:right w:val="single" w:sz="4" w:space="0" w:color="54CBFF" w:themeColor="accent1" w:themeTint="99"/>
        <w:insideH w:val="single" w:sz="4" w:space="0" w:color="54CBFF" w:themeColor="accent1" w:themeTint="99"/>
        <w:insideV w:val="single" w:sz="4" w:space="0" w:color="54CB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EE2" w:themeColor="accent1"/>
          <w:left w:val="single" w:sz="4" w:space="0" w:color="009EE2" w:themeColor="accent1"/>
          <w:bottom w:val="single" w:sz="4" w:space="0" w:color="009EE2" w:themeColor="accent1"/>
          <w:right w:val="single" w:sz="4" w:space="0" w:color="009EE2" w:themeColor="accent1"/>
          <w:insideH w:val="nil"/>
          <w:insideV w:val="nil"/>
        </w:tcBorders>
        <w:shd w:val="clear" w:color="auto" w:fill="009EE2" w:themeFill="accent1"/>
      </w:tcPr>
    </w:tblStylePr>
    <w:tblStylePr w:type="lastRow">
      <w:rPr>
        <w:b/>
        <w:bCs/>
      </w:rPr>
      <w:tblPr/>
      <w:tcPr>
        <w:tcBorders>
          <w:top w:val="double" w:sz="4" w:space="0" w:color="009EE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DFF" w:themeFill="accent1" w:themeFillTint="33"/>
      </w:tcPr>
    </w:tblStylePr>
    <w:tblStylePr w:type="band1Horz">
      <w:tblPr/>
      <w:tcPr>
        <w:shd w:val="clear" w:color="auto" w:fill="C6EDFF" w:themeFill="accent1" w:themeFillTint="33"/>
      </w:tcPr>
    </w:tblStylePr>
  </w:style>
  <w:style w:type="paragraph" w:styleId="Subtitle">
    <w:name w:val="Subtitle"/>
    <w:basedOn w:val="Normal"/>
    <w:next w:val="Normal"/>
    <w:link w:val="SubtitleChar"/>
    <w:uiPriority w:val="18"/>
    <w:qFormat/>
    <w:rsid w:val="00846277"/>
    <w:pPr>
      <w:numPr>
        <w:ilvl w:val="1"/>
      </w:numPr>
      <w:spacing w:before="120" w:after="120" w:line="432" w:lineRule="atLeast"/>
      <w:contextualSpacing/>
      <w:jc w:val="center"/>
    </w:pPr>
    <w:rPr>
      <w:rFonts w:asciiTheme="majorHAnsi" w:eastAsiaTheme="minorEastAsia" w:hAnsiTheme="majorHAnsi" w:cstheme="minorBidi"/>
      <w:i/>
      <w:color w:val="9A9A99" w:themeColor="text1" w:themeTint="99"/>
      <w:sz w:val="36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3C4732"/>
    <w:rPr>
      <w:rFonts w:asciiTheme="majorHAnsi" w:eastAsiaTheme="minorEastAsia" w:hAnsiTheme="majorHAnsi"/>
      <w:i/>
      <w:snapToGrid w:val="0"/>
      <w:color w:val="9A9A99" w:themeColor="text1" w:themeTint="99"/>
      <w:sz w:val="36"/>
      <w:lang w:val="en-US"/>
    </w:rPr>
  </w:style>
  <w:style w:type="paragraph" w:styleId="TOC3">
    <w:name w:val="toc 3"/>
    <w:basedOn w:val="Normal"/>
    <w:next w:val="Normal"/>
    <w:uiPriority w:val="39"/>
    <w:unhideWhenUsed/>
    <w:rsid w:val="00A66FFB"/>
    <w:pPr>
      <w:tabs>
        <w:tab w:val="left" w:pos="1418"/>
        <w:tab w:val="right" w:leader="dot" w:pos="9639"/>
      </w:tabs>
      <w:spacing w:after="0"/>
      <w:ind w:left="1418" w:hanging="709"/>
      <w:contextualSpacing/>
    </w:pPr>
    <w:rPr>
      <w:i/>
      <w:noProof/>
    </w:rPr>
  </w:style>
  <w:style w:type="paragraph" w:styleId="TOC4">
    <w:name w:val="toc 4"/>
    <w:basedOn w:val="Normal"/>
    <w:next w:val="Normal"/>
    <w:uiPriority w:val="39"/>
    <w:unhideWhenUsed/>
    <w:rsid w:val="00C82746"/>
    <w:pPr>
      <w:tabs>
        <w:tab w:val="left" w:pos="851"/>
        <w:tab w:val="right" w:leader="dot" w:pos="9639"/>
      </w:tabs>
      <w:spacing w:after="0"/>
      <w:ind w:left="851" w:hanging="851"/>
      <w:contextualSpacing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82746"/>
    <w:pPr>
      <w:tabs>
        <w:tab w:val="left" w:pos="851"/>
        <w:tab w:val="right" w:leader="dot" w:pos="9639"/>
      </w:tabs>
      <w:spacing w:after="0"/>
      <w:ind w:left="851" w:hanging="851"/>
      <w:contextualSpacing/>
    </w:pPr>
    <w:rPr>
      <w:noProof/>
    </w:rPr>
  </w:style>
  <w:style w:type="paragraph" w:styleId="TOC6">
    <w:name w:val="toc 6"/>
    <w:basedOn w:val="Normal"/>
    <w:next w:val="Normal"/>
    <w:uiPriority w:val="39"/>
    <w:semiHidden/>
    <w:unhideWhenUsed/>
    <w:rsid w:val="00D72D04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D72D04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D72D04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D72D04"/>
    <w:pPr>
      <w:spacing w:after="100"/>
      <w:ind w:left="1600"/>
    </w:pPr>
  </w:style>
  <w:style w:type="paragraph" w:styleId="ListNumber">
    <w:name w:val="List Number"/>
    <w:basedOn w:val="Normal"/>
    <w:uiPriority w:val="12"/>
    <w:qFormat/>
    <w:rsid w:val="0075051E"/>
    <w:pPr>
      <w:numPr>
        <w:numId w:val="40"/>
      </w:numPr>
      <w:spacing w:after="120"/>
    </w:pPr>
    <w:rPr>
      <w:noProof/>
      <w:lang w:val="en-GB" w:eastAsia="nl-NL"/>
    </w:rPr>
  </w:style>
  <w:style w:type="paragraph" w:styleId="ListNumber2">
    <w:name w:val="List Number 2"/>
    <w:basedOn w:val="Normal"/>
    <w:uiPriority w:val="13"/>
    <w:qFormat/>
    <w:rsid w:val="0075051E"/>
    <w:pPr>
      <w:numPr>
        <w:numId w:val="41"/>
      </w:numPr>
      <w:spacing w:after="120"/>
    </w:pPr>
    <w:rPr>
      <w:noProof/>
      <w:lang w:val="en-GB" w:eastAsia="nl-NL"/>
    </w:rPr>
  </w:style>
  <w:style w:type="paragraph" w:styleId="ListNumber3">
    <w:name w:val="List Number 3"/>
    <w:basedOn w:val="Normal"/>
    <w:uiPriority w:val="13"/>
    <w:qFormat/>
    <w:rsid w:val="0075051E"/>
    <w:pPr>
      <w:numPr>
        <w:numId w:val="42"/>
      </w:numPr>
      <w:spacing w:after="120"/>
    </w:pPr>
    <w:rPr>
      <w:noProof/>
      <w:lang w:val="en-GB" w:eastAsia="nl-NL"/>
    </w:rPr>
  </w:style>
  <w:style w:type="paragraph" w:styleId="NoSpacing">
    <w:name w:val="No Spacing"/>
    <w:uiPriority w:val="1"/>
    <w:qFormat/>
    <w:rsid w:val="00063145"/>
    <w:pPr>
      <w:spacing w:after="0" w:line="360" w:lineRule="atLeast"/>
    </w:pPr>
    <w:rPr>
      <w:rFonts w:eastAsia="Times New Roman" w:cstheme="majorHAnsi"/>
      <w:snapToGrid w:val="0"/>
      <w:color w:val="000000"/>
      <w:sz w:val="20"/>
      <w:szCs w:val="20"/>
      <w:lang w:val="en-US"/>
    </w:rPr>
  </w:style>
  <w:style w:type="paragraph" w:styleId="ListNumber4">
    <w:name w:val="List Number 4"/>
    <w:basedOn w:val="Normal"/>
    <w:uiPriority w:val="13"/>
    <w:qFormat/>
    <w:rsid w:val="0075051E"/>
    <w:pPr>
      <w:numPr>
        <w:numId w:val="43"/>
      </w:numPr>
      <w:spacing w:after="120"/>
    </w:pPr>
    <w:rPr>
      <w:lang w:val="en-GB"/>
    </w:rPr>
  </w:style>
  <w:style w:type="paragraph" w:styleId="TOCHeading">
    <w:name w:val="TOC Heading"/>
    <w:basedOn w:val="Heading1"/>
    <w:next w:val="Normal"/>
    <w:uiPriority w:val="39"/>
    <w:rsid w:val="00A66FFB"/>
    <w:pPr>
      <w:keepNext/>
      <w:keepLines/>
      <w:pageBreakBefore/>
      <w:numPr>
        <w:numId w:val="0"/>
      </w:numPr>
      <w:spacing w:before="0" w:after="360"/>
      <w:contextualSpacing/>
      <w:outlineLvl w:val="9"/>
    </w:pPr>
    <w:rPr>
      <w:rFonts w:eastAsiaTheme="majorEastAsia" w:cstheme="majorBidi"/>
      <w:kern w:val="0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74"/>
    <w:rPr>
      <w:rFonts w:asciiTheme="majorHAnsi" w:eastAsiaTheme="majorEastAsia" w:hAnsiTheme="majorHAnsi" w:cstheme="majorBidi"/>
      <w:b/>
      <w:snapToGrid w:val="0"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74"/>
    <w:rPr>
      <w:rFonts w:asciiTheme="majorHAnsi" w:eastAsiaTheme="majorEastAsia" w:hAnsiTheme="majorHAnsi" w:cstheme="majorBidi"/>
      <w:i/>
      <w:iCs/>
      <w:snapToGrid w:val="0"/>
      <w:color w:val="004E70" w:themeColor="accent1" w:themeShade="7F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74"/>
    <w:rPr>
      <w:rFonts w:asciiTheme="majorHAnsi" w:eastAsiaTheme="majorEastAsia" w:hAnsiTheme="majorHAnsi" w:cstheme="majorBidi"/>
      <w:snapToGrid w:val="0"/>
      <w:color w:val="70706F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74"/>
    <w:rPr>
      <w:rFonts w:asciiTheme="majorHAnsi" w:eastAsiaTheme="majorEastAsia" w:hAnsiTheme="majorHAnsi" w:cstheme="majorBidi"/>
      <w:i/>
      <w:iCs/>
      <w:snapToGrid w:val="0"/>
      <w:color w:val="70706F" w:themeColor="text1" w:themeTint="D8"/>
      <w:sz w:val="21"/>
      <w:szCs w:val="21"/>
      <w:lang w:val="en-US"/>
    </w:rPr>
  </w:style>
  <w:style w:type="paragraph" w:styleId="ListBullet3">
    <w:name w:val="List Bullet 3"/>
    <w:basedOn w:val="Normal"/>
    <w:uiPriority w:val="11"/>
    <w:qFormat/>
    <w:rsid w:val="005958BC"/>
    <w:pPr>
      <w:numPr>
        <w:ilvl w:val="2"/>
        <w:numId w:val="38"/>
      </w:numPr>
      <w:spacing w:after="120"/>
    </w:pPr>
    <w:rPr>
      <w:noProof/>
    </w:rPr>
  </w:style>
  <w:style w:type="table" w:customStyle="1" w:styleId="Group-IPS">
    <w:name w:val="Group-IPS"/>
    <w:basedOn w:val="TableNormal"/>
    <w:uiPriority w:val="99"/>
    <w:rsid w:val="0075051E"/>
    <w:pPr>
      <w:spacing w:after="0" w:line="240" w:lineRule="auto"/>
      <w:ind w:left="57" w:right="57"/>
      <w:contextualSpacing/>
    </w:pPr>
    <w:rPr>
      <w:sz w:val="20"/>
    </w:rPr>
    <w:tblPr>
      <w:tblStyleRowBandSize w:val="1"/>
      <w:tblBorders>
        <w:top w:val="single" w:sz="2" w:space="0" w:color="9A9A99" w:themeColor="text1" w:themeTint="99"/>
        <w:left w:val="single" w:sz="2" w:space="0" w:color="9A9A99" w:themeColor="text1" w:themeTint="99"/>
        <w:bottom w:val="single" w:sz="2" w:space="0" w:color="9A9A99" w:themeColor="text1" w:themeTint="99"/>
        <w:right w:val="single" w:sz="2" w:space="0" w:color="9A9A99" w:themeColor="text1" w:themeTint="99"/>
        <w:insideH w:val="single" w:sz="2" w:space="0" w:color="9A9A99" w:themeColor="text1" w:themeTint="99"/>
        <w:insideV w:val="single" w:sz="2" w:space="0" w:color="9A9A99" w:themeColor="text1" w:themeTint="99"/>
      </w:tblBorders>
      <w:tblCellMar>
        <w:left w:w="0" w:type="dxa"/>
        <w:bottom w:w="68" w:type="dxa"/>
        <w:right w:w="0" w:type="dxa"/>
      </w:tblCellMar>
    </w:tblPr>
    <w:tblStylePr w:type="firstRow">
      <w:rPr>
        <w:b/>
      </w:rPr>
      <w:tblPr/>
      <w:tcPr>
        <w:shd w:val="clear" w:color="auto" w:fill="C6EDFF" w:themeFill="accent1" w:themeFillTint="33"/>
      </w:tcPr>
    </w:tblStylePr>
    <w:tblStylePr w:type="lastRow">
      <w:rPr>
        <w:b/>
      </w:rPr>
      <w:tblPr/>
      <w:tcPr>
        <w:shd w:val="clear" w:color="auto" w:fill="E7E6E6" w:themeFill="background2"/>
      </w:tcPr>
    </w:tblStylePr>
    <w:tblStylePr w:type="band2Horz">
      <w:tblPr/>
      <w:tcPr>
        <w:shd w:val="clear" w:color="auto" w:fill="F3F7F9"/>
      </w:tcPr>
    </w:tblStylePr>
  </w:style>
  <w:style w:type="paragraph" w:styleId="ListBullet4">
    <w:name w:val="List Bullet 4"/>
    <w:basedOn w:val="Normal"/>
    <w:uiPriority w:val="11"/>
    <w:qFormat/>
    <w:rsid w:val="00CF4F72"/>
    <w:pPr>
      <w:numPr>
        <w:ilvl w:val="3"/>
        <w:numId w:val="38"/>
      </w:numPr>
      <w:spacing w:after="120"/>
    </w:pPr>
    <w:rPr>
      <w:noProof/>
    </w:rPr>
  </w:style>
  <w:style w:type="paragraph" w:styleId="ListBullet5">
    <w:name w:val="List Bullet 5"/>
    <w:basedOn w:val="Normal"/>
    <w:uiPriority w:val="11"/>
    <w:rsid w:val="00CF4F72"/>
    <w:pPr>
      <w:numPr>
        <w:ilvl w:val="4"/>
        <w:numId w:val="38"/>
      </w:numPr>
      <w:spacing w:after="120"/>
    </w:pPr>
  </w:style>
  <w:style w:type="character" w:styleId="UnresolvedMention">
    <w:name w:val="Unresolved Mention"/>
    <w:basedOn w:val="DefaultParagraphFont"/>
    <w:uiPriority w:val="99"/>
    <w:semiHidden/>
    <w:unhideWhenUsed/>
    <w:rsid w:val="007C7CF9"/>
    <w:rPr>
      <w:color w:val="605E5C"/>
      <w:shd w:val="clear" w:color="auto" w:fill="E1DFDD"/>
    </w:rPr>
  </w:style>
  <w:style w:type="paragraph" w:styleId="ListNumber5">
    <w:name w:val="List Number 5"/>
    <w:basedOn w:val="Normal"/>
    <w:uiPriority w:val="13"/>
    <w:rsid w:val="0075051E"/>
    <w:pPr>
      <w:numPr>
        <w:numId w:val="44"/>
      </w:numPr>
      <w:spacing w:after="120"/>
    </w:pPr>
  </w:style>
  <w:style w:type="paragraph" w:styleId="ListContinue">
    <w:name w:val="List Continue"/>
    <w:basedOn w:val="Normal"/>
    <w:uiPriority w:val="14"/>
    <w:qFormat/>
    <w:rsid w:val="003C4732"/>
    <w:pPr>
      <w:spacing w:after="120"/>
      <w:ind w:left="284"/>
    </w:pPr>
  </w:style>
  <w:style w:type="paragraph" w:styleId="ListContinue2">
    <w:name w:val="List Continue 2"/>
    <w:basedOn w:val="Normal"/>
    <w:uiPriority w:val="15"/>
    <w:qFormat/>
    <w:rsid w:val="003C4732"/>
    <w:pPr>
      <w:spacing w:after="120"/>
      <w:ind w:left="567"/>
    </w:pPr>
  </w:style>
  <w:style w:type="paragraph" w:styleId="ListContinue3">
    <w:name w:val="List Continue 3"/>
    <w:basedOn w:val="Normal"/>
    <w:uiPriority w:val="15"/>
    <w:qFormat/>
    <w:rsid w:val="003C4732"/>
    <w:pPr>
      <w:spacing w:after="120"/>
      <w:ind w:left="851"/>
    </w:pPr>
  </w:style>
  <w:style w:type="paragraph" w:styleId="ListContinue4">
    <w:name w:val="List Continue 4"/>
    <w:basedOn w:val="Normal"/>
    <w:uiPriority w:val="15"/>
    <w:qFormat/>
    <w:rsid w:val="003C4732"/>
    <w:pPr>
      <w:spacing w:after="120"/>
      <w:ind w:left="1134"/>
    </w:pPr>
  </w:style>
  <w:style w:type="paragraph" w:styleId="ListContinue5">
    <w:name w:val="List Continue 5"/>
    <w:basedOn w:val="Normal"/>
    <w:uiPriority w:val="15"/>
    <w:rsid w:val="003C4732"/>
    <w:pPr>
      <w:spacing w:after="120"/>
      <w:ind w:left="1418"/>
    </w:pPr>
  </w:style>
  <w:style w:type="character" w:styleId="Strong">
    <w:name w:val="Strong"/>
    <w:basedOn w:val="DefaultParagraphFont"/>
    <w:uiPriority w:val="2"/>
    <w:qFormat/>
    <w:rsid w:val="008A5D74"/>
    <w:rPr>
      <w:b/>
      <w:bCs/>
    </w:rPr>
  </w:style>
  <w:style w:type="character" w:styleId="Emphasis">
    <w:name w:val="Emphasis"/>
    <w:basedOn w:val="DefaultParagraphFont"/>
    <w:uiPriority w:val="3"/>
    <w:qFormat/>
    <w:rsid w:val="008A5D74"/>
    <w:rPr>
      <w:i/>
      <w:iCs/>
    </w:rPr>
  </w:style>
  <w:style w:type="paragraph" w:styleId="Date">
    <w:name w:val="Date"/>
    <w:basedOn w:val="Normal"/>
    <w:next w:val="Normal"/>
    <w:link w:val="DateChar"/>
    <w:uiPriority w:val="21"/>
    <w:qFormat/>
    <w:rsid w:val="00CC5822"/>
    <w:pPr>
      <w:contextualSpacing/>
      <w:jc w:val="right"/>
    </w:pPr>
    <w:rPr>
      <w:i/>
    </w:rPr>
  </w:style>
  <w:style w:type="character" w:customStyle="1" w:styleId="DateChar">
    <w:name w:val="Date Char"/>
    <w:basedOn w:val="DefaultParagraphFont"/>
    <w:link w:val="Date"/>
    <w:uiPriority w:val="21"/>
    <w:rsid w:val="00CC5822"/>
    <w:rPr>
      <w:rFonts w:eastAsia="Times New Roman" w:cstheme="majorHAnsi"/>
      <w:i/>
      <w:snapToGrid w:val="0"/>
      <w:sz w:val="20"/>
      <w:szCs w:val="20"/>
      <w:lang w:val="en-US"/>
    </w:rPr>
  </w:style>
  <w:style w:type="paragraph" w:customStyle="1" w:styleId="Subject">
    <w:name w:val="Subject"/>
    <w:basedOn w:val="Normal"/>
    <w:next w:val="Normal"/>
    <w:link w:val="SubjectChar"/>
    <w:uiPriority w:val="19"/>
    <w:qFormat/>
    <w:rsid w:val="00846192"/>
    <w:pPr>
      <w:spacing w:before="240"/>
      <w:contextualSpacing/>
    </w:pPr>
    <w:rPr>
      <w:b/>
      <w:bCs/>
      <w:color w:val="17598A" w:themeColor="text2"/>
    </w:rPr>
  </w:style>
  <w:style w:type="character" w:customStyle="1" w:styleId="SubjectChar">
    <w:name w:val="Subject Char"/>
    <w:basedOn w:val="DefaultParagraphFont"/>
    <w:link w:val="Subject"/>
    <w:uiPriority w:val="19"/>
    <w:rsid w:val="00846192"/>
    <w:rPr>
      <w:rFonts w:eastAsia="Times New Roman" w:cstheme="majorHAnsi"/>
      <w:b/>
      <w:bCs/>
      <w:snapToGrid w:val="0"/>
      <w:color w:val="17598A" w:themeColor="text2"/>
      <w:sz w:val="20"/>
      <w:szCs w:val="20"/>
      <w:lang w:val="en-US"/>
    </w:rPr>
  </w:style>
  <w:style w:type="paragraph" w:styleId="ListParagraph">
    <w:name w:val="List Paragraph"/>
    <w:basedOn w:val="Normal"/>
    <w:uiPriority w:val="34"/>
    <w:semiHidden/>
    <w:rsid w:val="00240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roup-ips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roup-ip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O\OneDrive%20-%20GROUP-IPS\Documents\Custom%20Office%20Templates\Group-IPS_Letter%20Templat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15:56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9003 3884 24575,'96'-46'636,"43"-25"-6060,-25 13 1458,-36 20 4426,12-3 414,167-85-1016,-212 100 16,0-1 0,-2-2 0,53-47 0,-37 18 3173,-52 50-2512,0 0 0,-1-1 0,0 0 0,-1 0 0,7-14 0,-12 22-500,1 1 1,-1-1-1,0 1 0,0-1 0,1 0 1,-1 1-1,0-1 0,0 1 0,0-1 1,0 0-1,0 1 0,0-1 0,0 1 1,0-1-1,0 0 0,0 1 0,0-1 1,0 1-1,0-1 0,-1 1 1,1-1-1,0 0 0,0 1 0,-1-1 1,1 1-1,0-1 0,-1 1 0,1-1 1,-1 1-1,1-1 0,-1 1 0,1 0 1,-1-1-1,1 1 0,-1 0 0,1-1 1,-2 1-1,1-1-7,-1 1-1,1 0 1,0 0-1,-1 0 1,1 0 0,-1 0-1,1 0 1,-1 0-1,1 0 1,0 0 0,-1 1-1,1-1 1,-1 0-1,1 1 1,0-1 0,-3 2-1,-6 4-27,0 1 0,0 0 0,1 0 0,0 1 0,-11 11 0,-2 2 0,-392 350-152,318-279-633,-9 8 811,69-69-27,-42 28 0,72-54 55,0-1 0,-1 0-1,0-1 1,1 1 0,-2-1 0,1 0-1,0-1 1,-1 0 0,1 0-1,-1 0 1,0-1 0,0 0-1,0 0 1,1-1 0,-1 1 0,-15-3-1,21 2-53,1 0 0,-1-1 0,1 1 0,-1-1 0,1 1 0,-1-1 0,1 1 0,-1-1 0,1 0 0,0 0 0,-1 0 0,1 0 0,0 0 0,0 0 0,0 0 0,0 0 0,0 0 0,0 0 0,0 0 0,0 0 0,0-1 0,1 1 0,-1 0 0,0-1 0,1 1 0,0 0 0,-1-1 0,1 1 0,0-1 0,0 1 0,0-3 0,-1-1 0,1 1 0,0-1 0,1 0 0,0 1 0,-1-1 0,1 0 0,1 1 0,2-8 0,1 4 0,0-1 0,1 1 0,0 1 0,0-1 0,8-7 0,38-31 0,-41 38 0,0 1 0,0-1 0,1 1 0,0 1 0,18-7 0,-24 10 0,0 1 0,1 0 0,-1 0 0,0 1 0,1 0 0,-1 0 0,1 0 0,0 0 0,-1 1 0,1 0 0,-1 1 0,1-1 0,10 3 0,-14-2 0,-1 0 0,1 0 0,0 0 0,-1 0 0,1 1 0,-1-1 0,1 1 0,-1-1 0,0 1 0,0 0 0,0 0 0,0 0 0,0 0 0,0 0 0,-1 0 0,3 5 0,1 2 0,0 1 0,5 20 0,-3-10 0,-6-17 0,-1-1 0,1-1 0,-1 1 0,1-1 0,-1 0 0,1 1 0,0-1 0,1 2 0,-1-3 0,-1 1 0,0-1 0,0 0 0,1 0 0,-1 0 0,0 0 0,1 0 0,-1 0 0,1 1 0,-1-1 0,0 0 0,1 0 0,-1 0 0,0 0 0,1 0 0,-1 0 0,0 0 0,1 0 0,-1 0 0,1 0 0,-1-1 0,0 1 0,1 0 0,-1 0 0,0 0 0,1 0 0,-1 0 0,0 0 0,1-1 0,-1 1 0,0 0 0,0 0 0,1-1 0,-1 1 0,0 0 0,0 0 0,1-1 0,-1 1 0,0 0 0,0 0 0,0-1 0,53-44 0,-34 30 0,-4 4 0,1 0 0,1 2 0,0 0 0,28-11 0,-14 6 0,27-8 0,-42 17 0,-10 2 0,1 0 0,-1-1 0,1 1 0,-1-1 0,10-9 0,-11 9 0,-4 4 0,-1 0 0,0 0 0,0 0 0,0 0 0,0 0 0,0 0 0,0 0 0,1-1 0,-1 1 0,0 0 0,0 0 0,0 0 0,0 0 0,1 0 0,-1 0 0,0 0 0,0 0 0,0 0 0,0 0 0,1 0 0,-1 0 0,0 0 0,0 0 0,0 0 0,0 0 0,1 0 0,-1 0 0,0 0 0,0 0 0,0 0 0,0 0 0,1 0 0,-1 1 0,0-1 0,0 0 0,0 0 0,0 0 0,0 0 0,1 0 0,-1 0 0,0 0 0,0 1 0,0-1 0,0 0 0,5 10 0,-5-9 0,0 0 0,1 0 0,-1 0 0,1 1 0,-1-1 0,1 0 0,0 0 0,1 2 0,1-2 0,0 1 0,0-1 0,0 0 0,0 0 0,0 0 0,0 0 0,0 0 0,0-1 0,0 1 0,0-1 0,0 0 0,1 0 0,-1 0 0,0 0 0,0 0 0,0-1 0,5 0 0,1-1 0,1 0 0,-1-1 0,0 0 0,13-6 0,12-9 0,-25 12 0,0 1 0,0 1 0,0 0 0,0 0 0,11-3 0,63-13 0,-62 15 0,-12 3 0,0-1 0,16-5 0,11-7 0,-1-1 0,-1-1 0,0-2 0,-2-1 0,-1-2 0,47-40 0,-47 32 0,-1-1 0,-1-1 0,-2-1 0,-2-2 0,25-44 0,-47 74 0,-1-1 0,1 1 0,-1-1 0,0 1 0,-1-1 0,0 0 0,0 0 0,1-8 0,-2 12 0,-1 0 0,1 1 0,0-1 0,0 0 0,-1 1 0,1-1 0,-1 0 0,1 1 0,-1-1 0,0 1 0,0-1 0,0 1 0,0-1 0,0 1 0,0-1 0,-1 1 0,1 0 0,0 0 0,-1-1 0,1 1 0,-1 0 0,1 0 0,-1 0 0,0 1 0,1-1 0,-1 0 0,0 0 0,0 1 0,1-1 0,-1 1 0,0 0 0,-4-1 0,-5-1 0,-1 1 0,0 1 0,0-1 0,-21 3 0,26-1 0,-1 1 0,0-1 0,0 1 0,1 0 0,-1 1 0,1-1 0,0 1 0,-9 5 0,-5 5 3,1 1-1,1 1 1,1 0-1,-26 27 1,-56 78-159,-27 52-3915,28-36 1385,65-90 2686,-62 85 0,86-115 0,1 0 0,0 1 0,2-1 0,-8 27 0,14-42 7,-1 6 62,0-1-1,0 1 0,-5 6 1,2-6-1641</inkml:trace>
</inkml:ink>
</file>

<file path=word/theme/theme1.xml><?xml version="1.0" encoding="utf-8"?>
<a:theme xmlns:a="http://schemas.openxmlformats.org/drawingml/2006/main" name="Office Theme">
  <a:themeElements>
    <a:clrScheme name="Group - IPS">
      <a:dk1>
        <a:srgbClr val="575756"/>
      </a:dk1>
      <a:lt1>
        <a:sysClr val="window" lastClr="FFFFFF"/>
      </a:lt1>
      <a:dk2>
        <a:srgbClr val="17598A"/>
      </a:dk2>
      <a:lt2>
        <a:srgbClr val="E7E6E6"/>
      </a:lt2>
      <a:accent1>
        <a:srgbClr val="009EE2"/>
      </a:accent1>
      <a:accent2>
        <a:srgbClr val="6758A1"/>
      </a:accent2>
      <a:accent3>
        <a:srgbClr val="75B84E"/>
      </a:accent3>
      <a:accent4>
        <a:srgbClr val="E8B300"/>
      </a:accent4>
      <a:accent5>
        <a:srgbClr val="EF7E25"/>
      </a:accent5>
      <a:accent6>
        <a:srgbClr val="E53323"/>
      </a:accent6>
      <a:hlink>
        <a:srgbClr val="575756"/>
      </a:hlink>
      <a:folHlink>
        <a:srgbClr val="575756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8d0615-e9fa-4aa3-8780-77eecbc988ea">
      <Terms xmlns="http://schemas.microsoft.com/office/infopath/2007/PartnerControls"/>
    </lcf76f155ced4ddcb4097134ff3c332f>
    <TaxCatchAll xmlns="9d916053-9d18-4a89-b285-dd98d7ca7e2d" xsi:nil="true"/>
    <_x0066_yv0 xmlns="638d0615-e9fa-4aa3-8780-77eecbc988ea" xsi:nil="true"/>
    <Lastrevision xmlns="638d0615-e9fa-4aa3-8780-77eecbc988ea">V1_10/31/2022</Lastrevision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4D5772E314147858A0DEC481BDA03" ma:contentTypeVersion="19" ma:contentTypeDescription="Create a new document." ma:contentTypeScope="" ma:versionID="4c93232dda51125bd0245a8b2ceccc20">
  <xsd:schema xmlns:xsd="http://www.w3.org/2001/XMLSchema" xmlns:xs="http://www.w3.org/2001/XMLSchema" xmlns:p="http://schemas.microsoft.com/office/2006/metadata/properties" xmlns:ns2="638d0615-e9fa-4aa3-8780-77eecbc988ea" xmlns:ns3="9d916053-9d18-4a89-b285-dd98d7ca7e2d" targetNamespace="http://schemas.microsoft.com/office/2006/metadata/properties" ma:root="true" ma:fieldsID="52ad613bffe15f53901b1b971ab9b3ba" ns2:_="" ns3:_="">
    <xsd:import namespace="638d0615-e9fa-4aa3-8780-77eecbc988ea"/>
    <xsd:import namespace="9d916053-9d18-4a89-b285-dd98d7ca7e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_x0066_yv0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Lastrevision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d0615-e9fa-4aa3-8780-77eecbc98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066_yv0" ma:index="20" nillable="true" ma:displayName="Instructions" ma:description="monthyear_name_location" ma:format="Dropdown" ma:internalName="_x0066_yv0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fc27477-473d-4717-84e3-8633a11035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astrevision" ma:index="25" ma:displayName="Last revision" ma:default="V[today]" ma:format="Dropdown" ma:internalName="Lastrevi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16053-9d18-4a89-b285-dd98d7ca7e2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cb85e83-cc26-410e-9003-10d742fc7676}" ma:internalName="TaxCatchAll" ma:showField="CatchAllData" ma:web="9d916053-9d18-4a89-b285-dd98d7ca7e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5DFC0-9AEC-4718-9218-BEE127C7558D}">
  <ds:schemaRefs>
    <ds:schemaRef ds:uri="http://schemas.microsoft.com/office/2006/metadata/properties"/>
    <ds:schemaRef ds:uri="http://schemas.microsoft.com/office/infopath/2007/PartnerControls"/>
    <ds:schemaRef ds:uri="638d0615-e9fa-4aa3-8780-77eecbc988ea"/>
    <ds:schemaRef ds:uri="9d916053-9d18-4a89-b285-dd98d7ca7e2d"/>
  </ds:schemaRefs>
</ds:datastoreItem>
</file>

<file path=customXml/itemProps2.xml><?xml version="1.0" encoding="utf-8"?>
<ds:datastoreItem xmlns:ds="http://schemas.openxmlformats.org/officeDocument/2006/customXml" ds:itemID="{B207D4F8-D652-45C9-B1AD-46F188E4F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8d0615-e9fa-4aa3-8780-77eecbc988ea"/>
    <ds:schemaRef ds:uri="9d916053-9d18-4a89-b285-dd98d7ca7e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B1666D-AF29-4DD5-8DFD-E18C904E17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Group-IPS_Letter Template</Template>
  <TotalTime>1</TotalTime>
  <Pages>2</Pages>
  <Words>172</Words>
  <Characters>913</Characters>
  <Application>Microsoft Office Word</Application>
  <DocSecurity>4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Holvoet</dc:creator>
  <cp:keywords/>
  <dc:description/>
  <cp:lastModifiedBy>Bram Puttemans</cp:lastModifiedBy>
  <cp:revision>2</cp:revision>
  <dcterms:created xsi:type="dcterms:W3CDTF">2026-04-02T15:41:00Z</dcterms:created>
  <dcterms:modified xsi:type="dcterms:W3CDTF">2026-04-02T15:41:00Z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0x0101009684D5772E314147858A0DEC481BDA03</vt:lpwstr>
  </property>
  <property fmtid="{D5CDD505-2E9C-101B-9397-08002B2CF9AE}" pid="3" name="MediaServiceImageTags">
    <vt:lpwstr/>
  </property>
  <property fmtid="{D5CDD505-2E9C-101B-9397-08002B2CF9AE}" pid="4" name="GrammarlyDocumentId">
    <vt:lpwstr>61bca26830de1d1dd02353277eb0734bca4e7d4598e9bc6dcb52859bcf9e6d6c</vt:lpwstr>
  </property>
</Properties>
</file>